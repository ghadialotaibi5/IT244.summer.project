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5A8921BF" w:rsidR="00496101" w:rsidRPr="003C4083" w:rsidRDefault="00826590" w:rsidP="006C507D">
                                <w:pPr>
                                  <w:pStyle w:val="a9"/>
                                  <w:jc w:val="center"/>
                                  <w:rPr>
                                    <w:sz w:val="96"/>
                                    <w:szCs w:val="96"/>
                                  </w:rPr>
                                </w:pPr>
                                <w:r>
                                  <w:rPr>
                                    <w:sz w:val="96"/>
                                    <w:szCs w:val="96"/>
                                  </w:rPr>
                                  <w:t>Project</w:t>
                                </w:r>
                              </w:p>
                            </w:sdtContent>
                          </w:sdt>
                          <w:p w14:paraId="29DD9B11" w14:textId="4BD1368C" w:rsidR="00496101" w:rsidRPr="00517329" w:rsidRDefault="00590993"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&#13;&#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5A8921BF" w:rsidR="00496101" w:rsidRPr="003C4083" w:rsidRDefault="00826590" w:rsidP="006C507D">
                          <w:pPr>
                            <w:pStyle w:val="a9"/>
                            <w:jc w:val="center"/>
                            <w:rPr>
                              <w:sz w:val="96"/>
                              <w:szCs w:val="96"/>
                            </w:rPr>
                          </w:pPr>
                          <w:r>
                            <w:rPr>
                              <w:sz w:val="96"/>
                              <w:szCs w:val="96"/>
                            </w:rPr>
                            <w:t>Project</w:t>
                          </w:r>
                        </w:p>
                      </w:sdtContent>
                    </w:sdt>
                    <w:p w14:paraId="29DD9B11" w14:textId="4BD1368C" w:rsidR="00496101" w:rsidRPr="00517329" w:rsidRDefault="00590993"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&#13;&#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End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">
                    <v:rect id="Rectangle 199" o:spid="_x0000_s1029" style="position:absolute;top:228;width:35674;height:24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1D15D515">
                    <wp:simplePos x="0" y="0"/>
                    <wp:positionH relativeFrom="page">
                      <wp:posOffset>457200</wp:posOffset>
                    </wp:positionH>
                    <wp:positionV relativeFrom="margin">
                      <wp:posOffset>2905125</wp:posOffset>
                    </wp:positionV>
                    <wp:extent cx="6858000" cy="1266825"/>
                    <wp:effectExtent l="0" t="0" r="0" b="317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590993">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605F6CAE"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FF2FE7">
                                        <w:rPr>
                                          <w:b/>
                                          <w:bCs/>
                                          <w:sz w:val="28"/>
                                          <w:szCs w:val="28"/>
                                        </w:rPr>
                                        <w:t>Ghadi Alotaibi</w:t>
                                      </w:r>
                                    </w:p>
                                    <w:p w14:paraId="26645DCD" w14:textId="294B1C05" w:rsidR="00496101" w:rsidRPr="00A35C20" w:rsidRDefault="006C507D">
                                      <w:pPr>
                                        <w:pStyle w:val="a5"/>
                                        <w:rPr>
                                          <w:b/>
                                          <w:bCs/>
                                          <w:sz w:val="28"/>
                                          <w:szCs w:val="28"/>
                                          <w:lang w:val="en-GB"/>
                                        </w:rPr>
                                      </w:pPr>
                                      <w:r w:rsidRPr="006C507D">
                                        <w:rPr>
                                          <w:b/>
                                          <w:bCs/>
                                          <w:sz w:val="28"/>
                                          <w:szCs w:val="28"/>
                                        </w:rPr>
                                        <w:t xml:space="preserve">Name: </w:t>
                                      </w:r>
                                      <w:r w:rsidR="00A35C20">
                                        <w:rPr>
                                          <w:b/>
                                          <w:bCs/>
                                          <w:sz w:val="28"/>
                                          <w:szCs w:val="28"/>
                                          <w:lang w:val="en-GB"/>
                                        </w:rPr>
                                        <w:t xml:space="preserve">Bushra Alshayeb </w:t>
                                      </w:r>
                                    </w:p>
                                    <w:p w14:paraId="707865F2" w14:textId="77777777" w:rsidR="006C507D" w:rsidRDefault="006C507D">
                                      <w:pPr>
                                        <w:pStyle w:val="a5"/>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a5"/>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a5"/>
                                        <w:ind w:left="0"/>
                                        <w:rPr>
                                          <w:b/>
                                          <w:bCs/>
                                          <w:sz w:val="28"/>
                                          <w:szCs w:val="28"/>
                                        </w:rPr>
                                      </w:pPr>
                                    </w:p>
                                  </w:tc>
                                  <w:tc>
                                    <w:tcPr>
                                      <w:tcW w:w="664"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72A81D95" w:rsidR="00496101" w:rsidRPr="006C507D" w:rsidRDefault="00A24678" w:rsidP="006C507D">
                                      <w:pPr>
                                        <w:pStyle w:val="a5"/>
                                        <w:rPr>
                                          <w:b/>
                                          <w:bCs/>
                                          <w:sz w:val="28"/>
                                          <w:szCs w:val="28"/>
                                        </w:rPr>
                                      </w:pPr>
                                      <w:r w:rsidRPr="006C507D">
                                        <w:rPr>
                                          <w:b/>
                                          <w:bCs/>
                                          <w:sz w:val="28"/>
                                          <w:szCs w:val="28"/>
                                        </w:rPr>
                                        <w:t xml:space="preserve">ID: </w:t>
                                      </w:r>
                                      <w:r w:rsidR="00FF2FE7">
                                        <w:rPr>
                                          <w:b/>
                                          <w:bCs/>
                                          <w:sz w:val="28"/>
                                          <w:szCs w:val="28"/>
                                        </w:rPr>
                                        <w:t>S240014947</w:t>
                                      </w:r>
                                    </w:p>
                                    <w:p w14:paraId="2A5E462A" w14:textId="633A48E6" w:rsidR="006C507D" w:rsidRPr="006C507D" w:rsidRDefault="006C507D">
                                      <w:pPr>
                                        <w:pStyle w:val="a5"/>
                                        <w:rPr>
                                          <w:b/>
                                          <w:bCs/>
                                          <w:sz w:val="28"/>
                                          <w:szCs w:val="28"/>
                                        </w:rPr>
                                      </w:pPr>
                                      <w:r w:rsidRPr="006C507D">
                                        <w:rPr>
                                          <w:b/>
                                          <w:bCs/>
                                          <w:sz w:val="28"/>
                                          <w:szCs w:val="28"/>
                                        </w:rPr>
                                        <w:t>ID:</w:t>
                                      </w:r>
                                      <w:r w:rsidR="000D70D7">
                                        <w:rPr>
                                          <w:b/>
                                          <w:bCs/>
                                          <w:sz w:val="28"/>
                                          <w:szCs w:val="28"/>
                                        </w:rPr>
                                        <w:t xml:space="preserve"> </w:t>
                                      </w:r>
                                      <w:r w:rsidR="0089390E">
                                        <w:rPr>
                                          <w:b/>
                                          <w:bCs/>
                                          <w:sz w:val="28"/>
                                          <w:szCs w:val="28"/>
                                        </w:rPr>
                                        <w:t>S240057076</w:t>
                                      </w:r>
                                    </w:p>
                                    <w:p w14:paraId="6E0E69A2" w14:textId="77777777" w:rsidR="00496101" w:rsidRDefault="006C507D" w:rsidP="006C507D">
                                      <w:pPr>
                                        <w:pStyle w:val="a5"/>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a5"/>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a5"/>
                                        <w:ind w:left="0"/>
                                      </w:pPr>
                                    </w:p>
                                  </w:tc>
                                  <w:tc>
                                    <w:tcPr>
                                      <w:tcW w:w="664"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" o:allowoverlap="f" filled="f" stroked="f" strokeweight=".5pt">
                    <v:textbox inset="0,0,0,0">
                      <w:txbxContent>
                        <w:p w14:paraId="758D2B67" w14:textId="30931AFC" w:rsidR="00496101" w:rsidRDefault="00590993">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605F6CAE"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FF2FE7">
                                  <w:rPr>
                                    <w:b/>
                                    <w:bCs/>
                                    <w:sz w:val="28"/>
                                    <w:szCs w:val="28"/>
                                  </w:rPr>
                                  <w:t>Ghadi Alotaibi</w:t>
                                </w:r>
                              </w:p>
                              <w:p w14:paraId="26645DCD" w14:textId="294B1C05" w:rsidR="00496101" w:rsidRPr="00A35C20" w:rsidRDefault="006C507D">
                                <w:pPr>
                                  <w:pStyle w:val="a5"/>
                                  <w:rPr>
                                    <w:b/>
                                    <w:bCs/>
                                    <w:sz w:val="28"/>
                                    <w:szCs w:val="28"/>
                                    <w:lang w:val="en-GB"/>
                                  </w:rPr>
                                </w:pPr>
                                <w:r w:rsidRPr="006C507D">
                                  <w:rPr>
                                    <w:b/>
                                    <w:bCs/>
                                    <w:sz w:val="28"/>
                                    <w:szCs w:val="28"/>
                                  </w:rPr>
                                  <w:t xml:space="preserve">Name: </w:t>
                                </w:r>
                                <w:r w:rsidR="00A35C20">
                                  <w:rPr>
                                    <w:b/>
                                    <w:bCs/>
                                    <w:sz w:val="28"/>
                                    <w:szCs w:val="28"/>
                                    <w:lang w:val="en-GB"/>
                                  </w:rPr>
                                  <w:t xml:space="preserve">Bushra Alshayeb </w:t>
                                </w:r>
                              </w:p>
                              <w:p w14:paraId="707865F2" w14:textId="77777777" w:rsidR="006C507D" w:rsidRDefault="006C507D">
                                <w:pPr>
                                  <w:pStyle w:val="a5"/>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a5"/>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a5"/>
                                  <w:ind w:left="0"/>
                                  <w:rPr>
                                    <w:b/>
                                    <w:bCs/>
                                    <w:sz w:val="28"/>
                                    <w:szCs w:val="28"/>
                                  </w:rPr>
                                </w:pPr>
                              </w:p>
                            </w:tc>
                            <w:tc>
                              <w:tcPr>
                                <w:tcW w:w="664"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72A81D95" w:rsidR="00496101" w:rsidRPr="006C507D" w:rsidRDefault="00A24678" w:rsidP="006C507D">
                                <w:pPr>
                                  <w:pStyle w:val="a5"/>
                                  <w:rPr>
                                    <w:b/>
                                    <w:bCs/>
                                    <w:sz w:val="28"/>
                                    <w:szCs w:val="28"/>
                                  </w:rPr>
                                </w:pPr>
                                <w:r w:rsidRPr="006C507D">
                                  <w:rPr>
                                    <w:b/>
                                    <w:bCs/>
                                    <w:sz w:val="28"/>
                                    <w:szCs w:val="28"/>
                                  </w:rPr>
                                  <w:t xml:space="preserve">ID: </w:t>
                                </w:r>
                                <w:r w:rsidR="00FF2FE7">
                                  <w:rPr>
                                    <w:b/>
                                    <w:bCs/>
                                    <w:sz w:val="28"/>
                                    <w:szCs w:val="28"/>
                                  </w:rPr>
                                  <w:t>S240014947</w:t>
                                </w:r>
                              </w:p>
                              <w:p w14:paraId="2A5E462A" w14:textId="633A48E6" w:rsidR="006C507D" w:rsidRPr="006C507D" w:rsidRDefault="006C507D">
                                <w:pPr>
                                  <w:pStyle w:val="a5"/>
                                  <w:rPr>
                                    <w:b/>
                                    <w:bCs/>
                                    <w:sz w:val="28"/>
                                    <w:szCs w:val="28"/>
                                  </w:rPr>
                                </w:pPr>
                                <w:r w:rsidRPr="006C507D">
                                  <w:rPr>
                                    <w:b/>
                                    <w:bCs/>
                                    <w:sz w:val="28"/>
                                    <w:szCs w:val="28"/>
                                  </w:rPr>
                                  <w:t>ID:</w:t>
                                </w:r>
                                <w:r w:rsidR="000D70D7">
                                  <w:rPr>
                                    <w:b/>
                                    <w:bCs/>
                                    <w:sz w:val="28"/>
                                    <w:szCs w:val="28"/>
                                  </w:rPr>
                                  <w:t xml:space="preserve"> </w:t>
                                </w:r>
                                <w:r w:rsidR="0089390E">
                                  <w:rPr>
                                    <w:b/>
                                    <w:bCs/>
                                    <w:sz w:val="28"/>
                                    <w:szCs w:val="28"/>
                                  </w:rPr>
                                  <w:t>S240057076</w:t>
                                </w:r>
                              </w:p>
                              <w:p w14:paraId="6E0E69A2" w14:textId="77777777" w:rsidR="00496101" w:rsidRDefault="006C507D" w:rsidP="006C507D">
                                <w:pPr>
                                  <w:pStyle w:val="a5"/>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a5"/>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a5"/>
                                  <w:ind w:left="0"/>
                                </w:pPr>
                              </w:p>
                            </w:tc>
                            <w:tc>
                              <w:tcPr>
                                <w:tcW w:w="664"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af5"/>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af5"/>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af5"/>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af5"/>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af5"/>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Task 1 : database design</w:t>
      </w:r>
    </w:p>
    <w:p w14:paraId="0FBB1F7C" w14:textId="2778B5C9" w:rsidR="00061F18" w:rsidRPr="005A70E2" w:rsidRDefault="006259D8" w:rsidP="005A70E2">
      <w:pPr>
        <w:pStyle w:val="af5"/>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af5"/>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af5"/>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Colab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af5"/>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af5"/>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af"/>
                              <w:rPr>
                                <w:rStyle w:val="Char5"/>
                                <w:i/>
                                <w:iCs/>
                              </w:rPr>
                            </w:pPr>
                            <w:r>
                              <w:rPr>
                                <w:rStyle w:val="Char5"/>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af6"/>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af6"/>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" filled="f" stroked="f" strokeweight=".5pt">
                <v:textbox inset="3.6pt,0,3.6pt,0">
                  <w:txbxContent>
                    <w:p w14:paraId="50DE5C25" w14:textId="77777777" w:rsidR="00C36C1D" w:rsidRDefault="00C36C1D" w:rsidP="00C36C1D">
                      <w:pPr>
                        <w:pStyle w:val="af"/>
                        <w:rPr>
                          <w:rStyle w:val="Char5"/>
                          <w:i/>
                          <w:iCs/>
                        </w:rPr>
                      </w:pPr>
                      <w:r>
                        <w:rPr>
                          <w:rStyle w:val="Char5"/>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af6"/>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af6"/>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1"/>
      </w:pPr>
      <w:r>
        <w:lastRenderedPageBreak/>
        <w:t>Task 1 – Database Design (6 Marks)</w:t>
      </w:r>
    </w:p>
    <w:p w14:paraId="7DB64361"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a"/>
        <w:rPr>
          <w:rFonts w:ascii="Times New Roman" w:hAnsi="Times New Roman" w:cs="Times New Roman"/>
          <w:sz w:val="24"/>
          <w:szCs w:val="24"/>
          <w:lang w:val="es-ES"/>
        </w:rPr>
      </w:pPr>
      <w:r w:rsidRPr="00F313D8">
        <w:rPr>
          <w:rFonts w:ascii="Times New Roman" w:hAnsi="Times New Roman" w:cs="Times New Roman"/>
          <w:sz w:val="24"/>
          <w:szCs w:val="24"/>
          <w:lang w:val="es-ES"/>
        </w:rPr>
        <w:t>A complete ER/EER diagram.</w:t>
      </w:r>
    </w:p>
    <w:p w14:paraId="4B483DE6"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0771DF06" w14:textId="77777777" w:rsidR="00CE5E7F" w:rsidRDefault="00CE5E7F" w:rsidP="00CE5E7F">
      <w:pPr>
        <w:pStyle w:val="a"/>
        <w:numPr>
          <w:ilvl w:val="0"/>
          <w:numId w:val="0"/>
        </w:numPr>
        <w:ind w:left="576" w:hanging="288"/>
        <w:rPr>
          <w:rFonts w:ascii="Times New Roman" w:hAnsi="Times New Roman" w:cs="Times New Roman"/>
          <w:sz w:val="24"/>
          <w:szCs w:val="24"/>
        </w:rPr>
      </w:pPr>
    </w:p>
    <w:p w14:paraId="36E8C141" w14:textId="77777777" w:rsidR="0071712B" w:rsidRPr="001B5A21" w:rsidRDefault="0071712B">
      <w:pPr>
        <w:pStyle w:val="p1"/>
        <w:rPr>
          <w:b/>
          <w:bCs/>
          <w:sz w:val="30"/>
          <w:szCs w:val="30"/>
        </w:rPr>
      </w:pPr>
      <w:r w:rsidRPr="001B5A21">
        <w:rPr>
          <w:rStyle w:val="s1"/>
          <w:b/>
          <w:bCs/>
          <w:sz w:val="30"/>
          <w:szCs w:val="30"/>
        </w:rPr>
        <w:t>1.1 Complete ER/EER Diagram</w:t>
      </w:r>
    </w:p>
    <w:p w14:paraId="529328EB" w14:textId="77777777" w:rsidR="002F7314" w:rsidRDefault="002F7314">
      <w:pPr>
        <w:pStyle w:val="p3"/>
        <w:rPr>
          <w:rStyle w:val="s2"/>
        </w:rPr>
      </w:pPr>
    </w:p>
    <w:p w14:paraId="239D077D" w14:textId="29C09E17" w:rsidR="0071712B" w:rsidRDefault="0071712B">
      <w:pPr>
        <w:pStyle w:val="p3"/>
      </w:pPr>
      <w:r>
        <w:rPr>
          <w:rStyle w:val="s2"/>
        </w:rPr>
        <w:t>The database is designed with six main entities: Patients, Doctors,</w:t>
      </w:r>
    </w:p>
    <w:p w14:paraId="5A3518FB" w14:textId="4570365E" w:rsidR="0071712B" w:rsidRDefault="0071712B">
      <w:pPr>
        <w:pStyle w:val="p3"/>
      </w:pPr>
      <w:r>
        <w:rPr>
          <w:rStyle w:val="s2"/>
        </w:rPr>
        <w:t>Appointments, Treatments, Medicines, and Payments. It includes a</w:t>
      </w:r>
    </w:p>
    <w:p w14:paraId="420C3577" w14:textId="77777777" w:rsidR="0071712B" w:rsidRDefault="0071712B">
      <w:pPr>
        <w:pStyle w:val="p3"/>
      </w:pPr>
      <w:r>
        <w:rPr>
          <w:rStyle w:val="s2"/>
        </w:rPr>
        <w:t>specialization/generalization feature where Doctor and Nurse are</w:t>
      </w:r>
    </w:p>
    <w:p w14:paraId="696BFFBA" w14:textId="77777777" w:rsidR="0071712B" w:rsidRDefault="0071712B">
      <w:pPr>
        <w:pStyle w:val="p3"/>
      </w:pPr>
      <w:r>
        <w:rPr>
          <w:rStyle w:val="s2"/>
        </w:rPr>
        <w:t>subtypes of the Staff entity.</w:t>
      </w:r>
    </w:p>
    <w:p w14:paraId="6EEE92BC" w14:textId="7CE27F26" w:rsidR="00CE5E7F" w:rsidRDefault="00DF617B" w:rsidP="00CE5E7F">
      <w:pPr>
        <w:pStyle w:val="a"/>
        <w:numPr>
          <w:ilvl w:val="0"/>
          <w:numId w:val="0"/>
        </w:numPr>
        <w:ind w:left="576" w:hanging="288"/>
        <w:rPr>
          <w:rFonts w:ascii="Times New Roman" w:hAnsi="Times New Roman" w:cs="Times New Roman"/>
          <w:sz w:val="24"/>
          <w:szCs w:val="24"/>
          <w:rtl/>
        </w:rPr>
      </w:pPr>
      <w:r>
        <w:rPr>
          <w:noProof/>
        </w:rPr>
        <w:drawing>
          <wp:anchor distT="0" distB="0" distL="114300" distR="114300" simplePos="0" relativeHeight="251683840" behindDoc="0" locked="0" layoutInCell="1" allowOverlap="1" wp14:anchorId="1834CE31" wp14:editId="3CD6EB2B">
            <wp:simplePos x="0" y="0"/>
            <wp:positionH relativeFrom="column">
              <wp:posOffset>0</wp:posOffset>
            </wp:positionH>
            <wp:positionV relativeFrom="paragraph">
              <wp:posOffset>257810</wp:posOffset>
            </wp:positionV>
            <wp:extent cx="4185139" cy="3333107"/>
            <wp:effectExtent l="0" t="0" r="0" b="0"/>
            <wp:wrapTopAndBottom/>
            <wp:docPr id="9652540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54020" name="صورة 965254020"/>
                    <pic:cNvPicPr/>
                  </pic:nvPicPr>
                  <pic:blipFill>
                    <a:blip r:embed="rId15"/>
                    <a:stretch>
                      <a:fillRect/>
                    </a:stretch>
                  </pic:blipFill>
                  <pic:spPr>
                    <a:xfrm>
                      <a:off x="0" y="0"/>
                      <a:ext cx="4185139" cy="3333107"/>
                    </a:xfrm>
                    <a:prstGeom prst="rect">
                      <a:avLst/>
                    </a:prstGeom>
                  </pic:spPr>
                </pic:pic>
              </a:graphicData>
            </a:graphic>
            <wp14:sizeRelH relativeFrom="margin">
              <wp14:pctWidth>0</wp14:pctWidth>
            </wp14:sizeRelH>
            <wp14:sizeRelV relativeFrom="margin">
              <wp14:pctHeight>0</wp14:pctHeight>
            </wp14:sizeRelV>
          </wp:anchor>
        </w:drawing>
      </w:r>
    </w:p>
    <w:p w14:paraId="4E76CA3C" w14:textId="77777777" w:rsidR="006A53B2" w:rsidRDefault="006A53B2" w:rsidP="00153A56">
      <w:pPr>
        <w:spacing w:after="0" w:line="240" w:lineRule="auto"/>
        <w:rPr>
          <w:rFonts w:ascii="Helvetica" w:eastAsiaTheme="minorEastAsia" w:hAnsi="Helvetica" w:cs="Times New Roman"/>
          <w:color w:val="FF0000"/>
          <w:sz w:val="23"/>
          <w:szCs w:val="23"/>
          <w:rtl/>
          <w:lang w:eastAsia="en-US"/>
        </w:rPr>
      </w:pPr>
    </w:p>
    <w:p w14:paraId="242E75DC" w14:textId="77777777" w:rsidR="006A53B2" w:rsidRDefault="006A53B2" w:rsidP="00153A56">
      <w:pPr>
        <w:spacing w:after="0" w:line="240" w:lineRule="auto"/>
        <w:rPr>
          <w:rFonts w:ascii="Helvetica" w:eastAsiaTheme="minorEastAsia" w:hAnsi="Helvetica" w:cs="Times New Roman"/>
          <w:color w:val="FF0000"/>
          <w:sz w:val="23"/>
          <w:szCs w:val="23"/>
          <w:rtl/>
          <w:lang w:eastAsia="en-US"/>
        </w:rPr>
      </w:pPr>
    </w:p>
    <w:p w14:paraId="23E91C8B" w14:textId="70B328BB" w:rsidR="00153A56" w:rsidRPr="001B5A21" w:rsidRDefault="00153A56" w:rsidP="00153A56">
      <w:pPr>
        <w:spacing w:after="0" w:line="240" w:lineRule="auto"/>
        <w:rPr>
          <w:rFonts w:ascii="Helvetica" w:eastAsiaTheme="minorEastAsia" w:hAnsi="Helvetica" w:cs="Times New Roman"/>
          <w:b/>
          <w:bCs/>
          <w:color w:val="FF0000"/>
          <w:sz w:val="30"/>
          <w:szCs w:val="30"/>
          <w:lang w:eastAsia="en-US"/>
        </w:rPr>
      </w:pPr>
      <w:r w:rsidRPr="001B5A21">
        <w:rPr>
          <w:rFonts w:ascii="Helvetica" w:eastAsiaTheme="minorEastAsia" w:hAnsi="Helvetica" w:cs="Times New Roman"/>
          <w:b/>
          <w:bCs/>
          <w:color w:val="FF0000"/>
          <w:sz w:val="30"/>
          <w:szCs w:val="30"/>
          <w:lang w:eastAsia="en-US"/>
        </w:rPr>
        <w:lastRenderedPageBreak/>
        <w:t>1.2</w:t>
      </w:r>
      <w:r w:rsidRPr="001B5A21">
        <w:rPr>
          <w:rFonts w:ascii="TimesNewRomanPS-BoldMT" w:eastAsiaTheme="minorEastAsia" w:hAnsi="TimesNewRomanPS-BoldMT" w:cs="Times New Roman"/>
          <w:b/>
          <w:bCs/>
          <w:color w:val="000000"/>
          <w:sz w:val="30"/>
          <w:szCs w:val="30"/>
          <w:lang w:eastAsia="en-US"/>
        </w:rPr>
        <w:t xml:space="preserve"> </w:t>
      </w:r>
      <w:r w:rsidRPr="001B5A21">
        <w:rPr>
          <w:rFonts w:ascii="Helvetica" w:eastAsiaTheme="minorEastAsia" w:hAnsi="Helvetica" w:cs="Times New Roman"/>
          <w:b/>
          <w:bCs/>
          <w:color w:val="FF0000"/>
          <w:sz w:val="30"/>
          <w:szCs w:val="30"/>
          <w:lang w:eastAsia="en-US"/>
        </w:rPr>
        <w:t>Relational Schema (Primary and Foreign Keys)</w:t>
      </w:r>
    </w:p>
    <w:p w14:paraId="77871775" w14:textId="77777777" w:rsidR="006A53B2" w:rsidRDefault="006A53B2" w:rsidP="00153A56">
      <w:pPr>
        <w:spacing w:after="0" w:line="240" w:lineRule="auto"/>
        <w:rPr>
          <w:rFonts w:ascii="Helvetica" w:eastAsiaTheme="minorEastAsia" w:hAnsi="Helvetica" w:cs="Times New Roman"/>
          <w:color w:val="00B0F0"/>
          <w:sz w:val="23"/>
          <w:szCs w:val="23"/>
          <w:rtl/>
          <w:lang w:eastAsia="en-US"/>
        </w:rPr>
      </w:pPr>
    </w:p>
    <w:p w14:paraId="314D0FC9" w14:textId="518BB40C" w:rsidR="00153A56" w:rsidRPr="005D341C" w:rsidRDefault="00153A56" w:rsidP="00153A56">
      <w:pPr>
        <w:spacing w:after="0" w:line="240" w:lineRule="auto"/>
        <w:rPr>
          <w:rFonts w:ascii="Helvetica" w:eastAsiaTheme="minorEastAsia" w:hAnsi="Helvetica" w:cs="Times New Roman"/>
          <w:color w:val="000000"/>
          <w:sz w:val="24"/>
          <w:szCs w:val="24"/>
          <w:lang w:eastAsia="en-US"/>
        </w:rPr>
      </w:pPr>
      <w:r w:rsidRPr="005D341C">
        <w:rPr>
          <w:rFonts w:ascii="Helvetica" w:eastAsiaTheme="minorEastAsia" w:hAnsi="Helvetica" w:cs="Times New Roman"/>
          <w:color w:val="000000"/>
          <w:sz w:val="24"/>
          <w:szCs w:val="24"/>
          <w:lang w:eastAsia="en-US"/>
        </w:rPr>
        <w:t>Based on the ERD, the following relational schema was created:</w:t>
      </w:r>
    </w:p>
    <w:p w14:paraId="74636FFA"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1. Staff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StaffID</w:t>
      </w:r>
      <w:r w:rsidRPr="005D341C">
        <w:rPr>
          <w:rFonts w:ascii="Times New Roman" w:eastAsiaTheme="minorEastAsia" w:hAnsi="Times New Roman" w:cs="Times New Roman"/>
          <w:color w:val="000000"/>
          <w:sz w:val="24"/>
          <w:szCs w:val="24"/>
          <w:lang w:eastAsia="en-US"/>
        </w:rPr>
        <w:t xml:space="preserve"> (Primary Key, INT) - </w:t>
      </w:r>
      <w:r w:rsidRPr="005D341C">
        <w:rPr>
          <w:rFonts w:ascii="Helvetica" w:eastAsiaTheme="minorEastAsia" w:hAnsi="Helvetica" w:cs="Times New Roman"/>
          <w:color w:val="000000"/>
          <w:sz w:val="24"/>
          <w:szCs w:val="24"/>
          <w:lang w:eastAsia="en-US"/>
        </w:rPr>
        <w:t>Name</w:t>
      </w:r>
      <w:r w:rsidRPr="005D341C">
        <w:rPr>
          <w:rFonts w:ascii="Times New Roman" w:eastAsiaTheme="minorEastAsia" w:hAnsi="Times New Roman" w:cs="Times New Roman"/>
          <w:color w:val="000000"/>
          <w:sz w:val="24"/>
          <w:szCs w:val="24"/>
          <w:lang w:eastAsia="en-US"/>
        </w:rPr>
        <w:t xml:space="preserve"> (VARCHAR) -</w:t>
      </w:r>
    </w:p>
    <w:p w14:paraId="25CBC17C"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Helvetica" w:eastAsiaTheme="minorEastAsia" w:hAnsi="Helvetica" w:cs="Times New Roman"/>
          <w:color w:val="000000"/>
          <w:sz w:val="24"/>
          <w:szCs w:val="24"/>
          <w:lang w:eastAsia="en-US"/>
        </w:rPr>
        <w:t>PhoneNumber</w:t>
      </w:r>
      <w:r w:rsidRPr="005D341C">
        <w:rPr>
          <w:rFonts w:ascii="Times New Roman" w:eastAsiaTheme="minorEastAsia" w:hAnsi="Times New Roman" w:cs="Times New Roman"/>
          <w:color w:val="000000"/>
          <w:sz w:val="24"/>
          <w:szCs w:val="24"/>
          <w:lang w:eastAsia="en-US"/>
        </w:rPr>
        <w:t xml:space="preserve"> (VARCHAR, UNIQUE) - </w:t>
      </w:r>
      <w:r w:rsidRPr="005D341C">
        <w:rPr>
          <w:rFonts w:ascii="Helvetica" w:eastAsiaTheme="minorEastAsia" w:hAnsi="Helvetica" w:cs="Times New Roman"/>
          <w:color w:val="000000"/>
          <w:sz w:val="24"/>
          <w:szCs w:val="24"/>
          <w:lang w:eastAsia="en-US"/>
        </w:rPr>
        <w:t>Email</w:t>
      </w:r>
      <w:r w:rsidRPr="005D341C">
        <w:rPr>
          <w:rFonts w:ascii="Times New Roman" w:eastAsiaTheme="minorEastAsia" w:hAnsi="Times New Roman" w:cs="Times New Roman"/>
          <w:color w:val="000000"/>
          <w:sz w:val="24"/>
          <w:szCs w:val="24"/>
          <w:lang w:eastAsia="en-US"/>
        </w:rPr>
        <w:t xml:space="preserve"> (VARCHAR,</w:t>
      </w:r>
    </w:p>
    <w:p w14:paraId="14CA68AC"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UNIQUE) - </w:t>
      </w:r>
      <w:r w:rsidRPr="005D341C">
        <w:rPr>
          <w:rFonts w:ascii="Helvetica" w:eastAsiaTheme="minorEastAsia" w:hAnsi="Helvetica" w:cs="Times New Roman"/>
          <w:color w:val="000000"/>
          <w:sz w:val="24"/>
          <w:szCs w:val="24"/>
          <w:lang w:eastAsia="en-US"/>
        </w:rPr>
        <w:t>Address</w:t>
      </w:r>
      <w:r w:rsidRPr="005D341C">
        <w:rPr>
          <w:rFonts w:ascii="Times New Roman" w:eastAsiaTheme="minorEastAsia" w:hAnsi="Times New Roman" w:cs="Times New Roman"/>
          <w:color w:val="000000"/>
          <w:sz w:val="24"/>
          <w:szCs w:val="24"/>
          <w:lang w:eastAsia="en-US"/>
        </w:rPr>
        <w:t xml:space="preserve"> (TEXT) - </w:t>
      </w:r>
      <w:r w:rsidRPr="005D341C">
        <w:rPr>
          <w:rFonts w:ascii="Helvetica" w:eastAsiaTheme="minorEastAsia" w:hAnsi="Helvetica" w:cs="Times New Roman"/>
          <w:color w:val="000000"/>
          <w:sz w:val="24"/>
          <w:szCs w:val="24"/>
          <w:lang w:eastAsia="en-US"/>
        </w:rPr>
        <w:t>DateOfHire</w:t>
      </w:r>
      <w:r w:rsidRPr="005D341C">
        <w:rPr>
          <w:rFonts w:ascii="Times New Roman" w:eastAsiaTheme="minorEastAsia" w:hAnsi="Times New Roman" w:cs="Times New Roman"/>
          <w:color w:val="000000"/>
          <w:sz w:val="24"/>
          <w:szCs w:val="24"/>
          <w:lang w:eastAsia="en-US"/>
        </w:rPr>
        <w:t xml:space="preserve"> (DATE)</w:t>
      </w:r>
    </w:p>
    <w:p w14:paraId="341E51EC"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2. Doctor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StaffID</w:t>
      </w:r>
      <w:r w:rsidRPr="005D341C">
        <w:rPr>
          <w:rFonts w:ascii="Times New Roman" w:eastAsiaTheme="minorEastAsia" w:hAnsi="Times New Roman" w:cs="Times New Roman"/>
          <w:color w:val="000000"/>
          <w:sz w:val="24"/>
          <w:szCs w:val="24"/>
          <w:lang w:eastAsia="en-US"/>
        </w:rPr>
        <w:t xml:space="preserve"> (Primary Key, Foreign Key referencing</w:t>
      </w:r>
    </w:p>
    <w:p w14:paraId="0A39907F"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Staff.StaffID) - </w:t>
      </w:r>
      <w:r w:rsidRPr="005D341C">
        <w:rPr>
          <w:rFonts w:ascii="Helvetica" w:eastAsiaTheme="minorEastAsia" w:hAnsi="Helvetica" w:cs="Times New Roman"/>
          <w:color w:val="000000"/>
          <w:sz w:val="24"/>
          <w:szCs w:val="24"/>
          <w:lang w:eastAsia="en-US"/>
        </w:rPr>
        <w:t>Specialization</w:t>
      </w:r>
      <w:r w:rsidRPr="005D341C">
        <w:rPr>
          <w:rFonts w:ascii="Times New Roman" w:eastAsiaTheme="minorEastAsia" w:hAnsi="Times New Roman" w:cs="Times New Roman"/>
          <w:color w:val="000000"/>
          <w:sz w:val="24"/>
          <w:szCs w:val="24"/>
          <w:lang w:eastAsia="en-US"/>
        </w:rPr>
        <w:t xml:space="preserve"> (VARCHAR)</w:t>
      </w:r>
    </w:p>
    <w:p w14:paraId="5D690FBB"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3. Nurse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StaffID</w:t>
      </w:r>
      <w:r w:rsidRPr="005D341C">
        <w:rPr>
          <w:rFonts w:ascii="Times New Roman" w:eastAsiaTheme="minorEastAsia" w:hAnsi="Times New Roman" w:cs="Times New Roman"/>
          <w:color w:val="000000"/>
          <w:sz w:val="24"/>
          <w:szCs w:val="24"/>
          <w:lang w:eastAsia="en-US"/>
        </w:rPr>
        <w:t xml:space="preserve"> (Primary Key, Foreign Key referencing</w:t>
      </w:r>
    </w:p>
    <w:p w14:paraId="228D7099"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Staff.StaffID) - </w:t>
      </w:r>
      <w:r w:rsidRPr="005D341C">
        <w:rPr>
          <w:rFonts w:ascii="Helvetica" w:eastAsiaTheme="minorEastAsia" w:hAnsi="Helvetica" w:cs="Times New Roman"/>
          <w:color w:val="000000"/>
          <w:sz w:val="24"/>
          <w:szCs w:val="24"/>
          <w:lang w:eastAsia="en-US"/>
        </w:rPr>
        <w:t>Shift</w:t>
      </w:r>
      <w:r w:rsidRPr="005D341C">
        <w:rPr>
          <w:rFonts w:ascii="Times New Roman" w:eastAsiaTheme="minorEastAsia" w:hAnsi="Times New Roman" w:cs="Times New Roman"/>
          <w:color w:val="000000"/>
          <w:sz w:val="24"/>
          <w:szCs w:val="24"/>
          <w:lang w:eastAsia="en-US"/>
        </w:rPr>
        <w:t xml:space="preserve"> (VARCHAR)</w:t>
      </w:r>
    </w:p>
    <w:p w14:paraId="27255422"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4. Patient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PatientID</w:t>
      </w:r>
      <w:r w:rsidRPr="005D341C">
        <w:rPr>
          <w:rFonts w:ascii="Times New Roman" w:eastAsiaTheme="minorEastAsia" w:hAnsi="Times New Roman" w:cs="Times New Roman"/>
          <w:color w:val="000000"/>
          <w:sz w:val="24"/>
          <w:szCs w:val="24"/>
          <w:lang w:eastAsia="en-US"/>
        </w:rPr>
        <w:t xml:space="preserve"> (Primary Key, INT) - </w:t>
      </w:r>
      <w:r w:rsidRPr="005D341C">
        <w:rPr>
          <w:rFonts w:ascii="Helvetica" w:eastAsiaTheme="minorEastAsia" w:hAnsi="Helvetica" w:cs="Times New Roman"/>
          <w:color w:val="000000"/>
          <w:sz w:val="24"/>
          <w:szCs w:val="24"/>
          <w:lang w:eastAsia="en-US"/>
        </w:rPr>
        <w:t>Name</w:t>
      </w:r>
    </w:p>
    <w:p w14:paraId="5E1958D1"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(VARCHAR) - </w:t>
      </w:r>
      <w:r w:rsidRPr="005D341C">
        <w:rPr>
          <w:rFonts w:ascii="Helvetica" w:eastAsiaTheme="minorEastAsia" w:hAnsi="Helvetica" w:cs="Times New Roman"/>
          <w:color w:val="000000"/>
          <w:sz w:val="24"/>
          <w:szCs w:val="24"/>
          <w:lang w:eastAsia="en-US"/>
        </w:rPr>
        <w:t>DateOfBirth</w:t>
      </w:r>
      <w:r w:rsidRPr="005D341C">
        <w:rPr>
          <w:rFonts w:ascii="Times New Roman" w:eastAsiaTheme="minorEastAsia" w:hAnsi="Times New Roman" w:cs="Times New Roman"/>
          <w:color w:val="000000"/>
          <w:sz w:val="24"/>
          <w:szCs w:val="24"/>
          <w:lang w:eastAsia="en-US"/>
        </w:rPr>
        <w:t xml:space="preserve"> (DATE) - </w:t>
      </w:r>
      <w:r w:rsidRPr="005D341C">
        <w:rPr>
          <w:rFonts w:ascii="Helvetica" w:eastAsiaTheme="minorEastAsia" w:hAnsi="Helvetica" w:cs="Times New Roman"/>
          <w:color w:val="000000"/>
          <w:sz w:val="24"/>
          <w:szCs w:val="24"/>
          <w:lang w:eastAsia="en-US"/>
        </w:rPr>
        <w:t>Gender</w:t>
      </w:r>
      <w:r w:rsidRPr="005D341C">
        <w:rPr>
          <w:rFonts w:ascii="Times New Roman" w:eastAsiaTheme="minorEastAsia" w:hAnsi="Times New Roman" w:cs="Times New Roman"/>
          <w:color w:val="000000"/>
          <w:sz w:val="24"/>
          <w:szCs w:val="24"/>
          <w:lang w:eastAsia="en-US"/>
        </w:rPr>
        <w:t xml:space="preserve"> (ENUM) -</w:t>
      </w:r>
    </w:p>
    <w:p w14:paraId="0D713A2C"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Helvetica" w:eastAsiaTheme="minorEastAsia" w:hAnsi="Helvetica" w:cs="Times New Roman"/>
          <w:color w:val="000000"/>
          <w:sz w:val="24"/>
          <w:szCs w:val="24"/>
          <w:lang w:eastAsia="en-US"/>
        </w:rPr>
        <w:t>Address</w:t>
      </w:r>
      <w:r w:rsidRPr="005D341C">
        <w:rPr>
          <w:rFonts w:ascii="Times New Roman" w:eastAsiaTheme="minorEastAsia" w:hAnsi="Times New Roman" w:cs="Times New Roman"/>
          <w:color w:val="000000"/>
          <w:sz w:val="24"/>
          <w:szCs w:val="24"/>
          <w:lang w:eastAsia="en-US"/>
        </w:rPr>
        <w:t xml:space="preserve"> (TEXT) - </w:t>
      </w:r>
      <w:r w:rsidRPr="005D341C">
        <w:rPr>
          <w:rFonts w:ascii="Helvetica" w:eastAsiaTheme="minorEastAsia" w:hAnsi="Helvetica" w:cs="Times New Roman"/>
          <w:color w:val="000000"/>
          <w:sz w:val="24"/>
          <w:szCs w:val="24"/>
          <w:lang w:eastAsia="en-US"/>
        </w:rPr>
        <w:t>PhoneNumber</w:t>
      </w:r>
      <w:r w:rsidRPr="005D341C">
        <w:rPr>
          <w:rFonts w:ascii="Times New Roman" w:eastAsiaTheme="minorEastAsia" w:hAnsi="Times New Roman" w:cs="Times New Roman"/>
          <w:color w:val="000000"/>
          <w:sz w:val="24"/>
          <w:szCs w:val="24"/>
          <w:lang w:eastAsia="en-US"/>
        </w:rPr>
        <w:t xml:space="preserve"> (VARCHAR, UNIQUE) - </w:t>
      </w:r>
      <w:r w:rsidRPr="005D341C">
        <w:rPr>
          <w:rFonts w:ascii="Helvetica" w:eastAsiaTheme="minorEastAsia" w:hAnsi="Helvetica" w:cs="Times New Roman"/>
          <w:color w:val="000000"/>
          <w:sz w:val="24"/>
          <w:szCs w:val="24"/>
          <w:lang w:eastAsia="en-US"/>
        </w:rPr>
        <w:t>Email</w:t>
      </w:r>
    </w:p>
    <w:p w14:paraId="4BD16135"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(VARCHAR, UNIQUE)</w:t>
      </w:r>
    </w:p>
    <w:p w14:paraId="3A8B0313"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5. Appointment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AppointmentID</w:t>
      </w:r>
      <w:r w:rsidRPr="005D341C">
        <w:rPr>
          <w:rFonts w:ascii="Times New Roman" w:eastAsiaTheme="minorEastAsia" w:hAnsi="Times New Roman" w:cs="Times New Roman"/>
          <w:color w:val="000000"/>
          <w:sz w:val="24"/>
          <w:szCs w:val="24"/>
          <w:lang w:eastAsia="en-US"/>
        </w:rPr>
        <w:t xml:space="preserve"> (Primary Key, INT) -</w:t>
      </w:r>
    </w:p>
    <w:p w14:paraId="0201BB0F"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Helvetica" w:eastAsiaTheme="minorEastAsia" w:hAnsi="Helvetica" w:cs="Times New Roman"/>
          <w:color w:val="000000"/>
          <w:sz w:val="24"/>
          <w:szCs w:val="24"/>
          <w:lang w:eastAsia="en-US"/>
        </w:rPr>
        <w:t>PatientID</w:t>
      </w:r>
      <w:r w:rsidRPr="005D341C">
        <w:rPr>
          <w:rFonts w:ascii="Times New Roman" w:eastAsiaTheme="minorEastAsia" w:hAnsi="Times New Roman" w:cs="Times New Roman"/>
          <w:color w:val="000000"/>
          <w:sz w:val="24"/>
          <w:szCs w:val="24"/>
          <w:lang w:eastAsia="en-US"/>
        </w:rPr>
        <w:t xml:space="preserve"> (Foreign Key referencing Patient.PatientID) - </w:t>
      </w:r>
      <w:r w:rsidRPr="005D341C">
        <w:rPr>
          <w:rFonts w:ascii="Helvetica" w:eastAsiaTheme="minorEastAsia" w:hAnsi="Helvetica" w:cs="Times New Roman"/>
          <w:color w:val="000000"/>
          <w:sz w:val="24"/>
          <w:szCs w:val="24"/>
          <w:lang w:eastAsia="en-US"/>
        </w:rPr>
        <w:t>DoctorID</w:t>
      </w:r>
    </w:p>
    <w:p w14:paraId="1771E90C"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(Foreign Key referencing</w:t>
      </w:r>
    </w:p>
    <w:p w14:paraId="0806267D" w14:textId="77777777" w:rsidR="00153A56" w:rsidRPr="005D341C" w:rsidRDefault="00153A56" w:rsidP="00153A56">
      <w:pPr>
        <w:spacing w:after="0" w:line="240" w:lineRule="auto"/>
        <w:rPr>
          <w:rFonts w:ascii="Helvetica" w:eastAsiaTheme="minorEastAsia" w:hAnsi="Helvetica"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Doctor.StaffID) - </w:t>
      </w:r>
      <w:r w:rsidRPr="005D341C">
        <w:rPr>
          <w:rFonts w:ascii="Helvetica" w:eastAsiaTheme="minorEastAsia" w:hAnsi="Helvetica" w:cs="Times New Roman"/>
          <w:color w:val="000000"/>
          <w:sz w:val="24"/>
          <w:szCs w:val="24"/>
          <w:lang w:eastAsia="en-US"/>
        </w:rPr>
        <w:t>AppointmentDate</w:t>
      </w:r>
      <w:r w:rsidRPr="005D341C">
        <w:rPr>
          <w:rFonts w:ascii="Times New Roman" w:eastAsiaTheme="minorEastAsia" w:hAnsi="Times New Roman" w:cs="Times New Roman"/>
          <w:color w:val="000000"/>
          <w:sz w:val="24"/>
          <w:szCs w:val="24"/>
          <w:lang w:eastAsia="en-US"/>
        </w:rPr>
        <w:t xml:space="preserve"> (DATE) - </w:t>
      </w:r>
      <w:r w:rsidRPr="005D341C">
        <w:rPr>
          <w:rFonts w:ascii="Helvetica" w:eastAsiaTheme="minorEastAsia" w:hAnsi="Helvetica" w:cs="Times New Roman"/>
          <w:color w:val="000000"/>
          <w:sz w:val="24"/>
          <w:szCs w:val="24"/>
          <w:lang w:eastAsia="en-US"/>
        </w:rPr>
        <w:t>AppointmentTime</w:t>
      </w:r>
    </w:p>
    <w:p w14:paraId="6EFF4B92"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(TIME) - </w:t>
      </w:r>
      <w:r w:rsidRPr="005D341C">
        <w:rPr>
          <w:rFonts w:ascii="Helvetica" w:eastAsiaTheme="minorEastAsia" w:hAnsi="Helvetica" w:cs="Times New Roman"/>
          <w:color w:val="000000"/>
          <w:sz w:val="24"/>
          <w:szCs w:val="24"/>
          <w:lang w:eastAsia="en-US"/>
        </w:rPr>
        <w:t>Status</w:t>
      </w:r>
      <w:r w:rsidRPr="005D341C">
        <w:rPr>
          <w:rFonts w:ascii="Times New Roman" w:eastAsiaTheme="minorEastAsia" w:hAnsi="Times New Roman" w:cs="Times New Roman"/>
          <w:color w:val="000000"/>
          <w:sz w:val="24"/>
          <w:szCs w:val="24"/>
          <w:lang w:eastAsia="en-US"/>
        </w:rPr>
        <w:t xml:space="preserve"> (ENUM)</w:t>
      </w:r>
    </w:p>
    <w:p w14:paraId="530308CA"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6. Treatment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TreatmentID</w:t>
      </w:r>
      <w:r w:rsidRPr="005D341C">
        <w:rPr>
          <w:rFonts w:ascii="Times New Roman" w:eastAsiaTheme="minorEastAsia" w:hAnsi="Times New Roman" w:cs="Times New Roman"/>
          <w:color w:val="000000"/>
          <w:sz w:val="24"/>
          <w:szCs w:val="24"/>
          <w:lang w:eastAsia="en-US"/>
        </w:rPr>
        <w:t xml:space="preserve"> (Primary Key, INT) -</w:t>
      </w:r>
    </w:p>
    <w:p w14:paraId="367504AD"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Helvetica" w:eastAsiaTheme="minorEastAsia" w:hAnsi="Helvetica" w:cs="Times New Roman"/>
          <w:color w:val="000000"/>
          <w:sz w:val="24"/>
          <w:szCs w:val="24"/>
          <w:lang w:eastAsia="en-US"/>
        </w:rPr>
        <w:t>PatientID</w:t>
      </w:r>
      <w:r w:rsidRPr="005D341C">
        <w:rPr>
          <w:rFonts w:ascii="Times New Roman" w:eastAsiaTheme="minorEastAsia" w:hAnsi="Times New Roman" w:cs="Times New Roman"/>
          <w:color w:val="000000"/>
          <w:sz w:val="24"/>
          <w:szCs w:val="24"/>
          <w:lang w:eastAsia="en-US"/>
        </w:rPr>
        <w:t xml:space="preserve"> (Foreign Key referencing Patient.PatientID) - </w:t>
      </w:r>
      <w:r w:rsidRPr="005D341C">
        <w:rPr>
          <w:rFonts w:ascii="Helvetica" w:eastAsiaTheme="minorEastAsia" w:hAnsi="Helvetica" w:cs="Times New Roman"/>
          <w:color w:val="000000"/>
          <w:sz w:val="24"/>
          <w:szCs w:val="24"/>
          <w:lang w:eastAsia="en-US"/>
        </w:rPr>
        <w:t>DoctorID</w:t>
      </w:r>
    </w:p>
    <w:p w14:paraId="42412BC7"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(Foreign Key referencing Doctor.StaffID) - </w:t>
      </w:r>
      <w:r w:rsidRPr="005D341C">
        <w:rPr>
          <w:rFonts w:ascii="Helvetica" w:eastAsiaTheme="minorEastAsia" w:hAnsi="Helvetica" w:cs="Times New Roman"/>
          <w:color w:val="000000"/>
          <w:sz w:val="24"/>
          <w:szCs w:val="24"/>
          <w:lang w:eastAsia="en-US"/>
        </w:rPr>
        <w:t>TreatmentName</w:t>
      </w:r>
    </w:p>
    <w:p w14:paraId="59393D58"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(VARCHAR) - </w:t>
      </w:r>
      <w:r w:rsidRPr="005D341C">
        <w:rPr>
          <w:rFonts w:ascii="Helvetica" w:eastAsiaTheme="minorEastAsia" w:hAnsi="Helvetica" w:cs="Times New Roman"/>
          <w:color w:val="000000"/>
          <w:sz w:val="24"/>
          <w:szCs w:val="24"/>
          <w:lang w:eastAsia="en-US"/>
        </w:rPr>
        <w:t>Description</w:t>
      </w:r>
      <w:r w:rsidRPr="005D341C">
        <w:rPr>
          <w:rFonts w:ascii="Times New Roman" w:eastAsiaTheme="minorEastAsia" w:hAnsi="Times New Roman" w:cs="Times New Roman"/>
          <w:color w:val="000000"/>
          <w:sz w:val="24"/>
          <w:szCs w:val="24"/>
          <w:lang w:eastAsia="en-US"/>
        </w:rPr>
        <w:t xml:space="preserve"> (TEXT) - </w:t>
      </w:r>
      <w:r w:rsidRPr="005D341C">
        <w:rPr>
          <w:rFonts w:ascii="Helvetica" w:eastAsiaTheme="minorEastAsia" w:hAnsi="Helvetica" w:cs="Times New Roman"/>
          <w:color w:val="000000"/>
          <w:sz w:val="24"/>
          <w:szCs w:val="24"/>
          <w:lang w:eastAsia="en-US"/>
        </w:rPr>
        <w:t>Cost</w:t>
      </w:r>
      <w:r w:rsidRPr="005D341C">
        <w:rPr>
          <w:rFonts w:ascii="Times New Roman" w:eastAsiaTheme="minorEastAsia" w:hAnsi="Times New Roman" w:cs="Times New Roman"/>
          <w:color w:val="000000"/>
          <w:sz w:val="24"/>
          <w:szCs w:val="24"/>
          <w:lang w:eastAsia="en-US"/>
        </w:rPr>
        <w:t xml:space="preserve"> (DECIMAL)</w:t>
      </w:r>
    </w:p>
    <w:p w14:paraId="03F340D3"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7. Medicine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MedicineID</w:t>
      </w:r>
      <w:r w:rsidRPr="005D341C">
        <w:rPr>
          <w:rFonts w:ascii="Times New Roman" w:eastAsiaTheme="minorEastAsia" w:hAnsi="Times New Roman" w:cs="Times New Roman"/>
          <w:color w:val="000000"/>
          <w:sz w:val="24"/>
          <w:szCs w:val="24"/>
          <w:lang w:eastAsia="en-US"/>
        </w:rPr>
        <w:t xml:space="preserve"> (Primary Key, INT) -</w:t>
      </w:r>
    </w:p>
    <w:p w14:paraId="260A88B0"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Helvetica" w:eastAsiaTheme="minorEastAsia" w:hAnsi="Helvetica" w:cs="Times New Roman"/>
          <w:color w:val="000000"/>
          <w:sz w:val="24"/>
          <w:szCs w:val="24"/>
          <w:lang w:eastAsia="en-US"/>
        </w:rPr>
        <w:t>MedicineName</w:t>
      </w:r>
      <w:r w:rsidRPr="005D341C">
        <w:rPr>
          <w:rFonts w:ascii="Times New Roman" w:eastAsiaTheme="minorEastAsia" w:hAnsi="Times New Roman" w:cs="Times New Roman"/>
          <w:color w:val="000000"/>
          <w:sz w:val="24"/>
          <w:szCs w:val="24"/>
          <w:lang w:eastAsia="en-US"/>
        </w:rPr>
        <w:t xml:space="preserve"> (VARCHAR) - </w:t>
      </w:r>
      <w:r w:rsidRPr="005D341C">
        <w:rPr>
          <w:rFonts w:ascii="Helvetica" w:eastAsiaTheme="minorEastAsia" w:hAnsi="Helvetica" w:cs="Times New Roman"/>
          <w:color w:val="000000"/>
          <w:sz w:val="24"/>
          <w:szCs w:val="24"/>
          <w:lang w:eastAsia="en-US"/>
        </w:rPr>
        <w:t>Dosage</w:t>
      </w:r>
      <w:r w:rsidRPr="005D341C">
        <w:rPr>
          <w:rFonts w:ascii="Times New Roman" w:eastAsiaTheme="minorEastAsia" w:hAnsi="Times New Roman" w:cs="Times New Roman"/>
          <w:color w:val="000000"/>
          <w:sz w:val="24"/>
          <w:szCs w:val="24"/>
          <w:lang w:eastAsia="en-US"/>
        </w:rPr>
        <w:t xml:space="preserve"> (VARCHAR) -</w:t>
      </w:r>
    </w:p>
    <w:p w14:paraId="7D2A9DF4"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Helvetica" w:eastAsiaTheme="minorEastAsia" w:hAnsi="Helvetica" w:cs="Times New Roman"/>
          <w:color w:val="000000"/>
          <w:sz w:val="24"/>
          <w:szCs w:val="24"/>
          <w:lang w:eastAsia="en-US"/>
        </w:rPr>
        <w:t>StockQuantity</w:t>
      </w:r>
      <w:r w:rsidRPr="005D341C">
        <w:rPr>
          <w:rFonts w:ascii="Times New Roman" w:eastAsiaTheme="minorEastAsia" w:hAnsi="Times New Roman" w:cs="Times New Roman"/>
          <w:color w:val="000000"/>
          <w:sz w:val="24"/>
          <w:szCs w:val="24"/>
          <w:lang w:eastAsia="en-US"/>
        </w:rPr>
        <w:t xml:space="preserve"> (INT) - </w:t>
      </w:r>
      <w:r w:rsidRPr="005D341C">
        <w:rPr>
          <w:rFonts w:ascii="Helvetica" w:eastAsiaTheme="minorEastAsia" w:hAnsi="Helvetica" w:cs="Times New Roman"/>
          <w:color w:val="000000"/>
          <w:sz w:val="24"/>
          <w:szCs w:val="24"/>
          <w:lang w:eastAsia="en-US"/>
        </w:rPr>
        <w:t>Price</w:t>
      </w:r>
      <w:r w:rsidRPr="005D341C">
        <w:rPr>
          <w:rFonts w:ascii="Times New Roman" w:eastAsiaTheme="minorEastAsia" w:hAnsi="Times New Roman" w:cs="Times New Roman"/>
          <w:color w:val="000000"/>
          <w:sz w:val="24"/>
          <w:szCs w:val="24"/>
          <w:lang w:eastAsia="en-US"/>
        </w:rPr>
        <w:t xml:space="preserve"> (DECIMAL)</w:t>
      </w:r>
    </w:p>
    <w:p w14:paraId="66FA878F"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8. TreatmentMedicine Table (Junction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TreatmentID</w:t>
      </w:r>
    </w:p>
    <w:p w14:paraId="342F64C6"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(Foreign Key referencing Treatment.TreatmentID) - </w:t>
      </w:r>
      <w:r w:rsidRPr="005D341C">
        <w:rPr>
          <w:rFonts w:ascii="Helvetica" w:eastAsiaTheme="minorEastAsia" w:hAnsi="Helvetica" w:cs="Times New Roman"/>
          <w:color w:val="000000"/>
          <w:sz w:val="24"/>
          <w:szCs w:val="24"/>
          <w:lang w:eastAsia="en-US"/>
        </w:rPr>
        <w:t>MedicineID</w:t>
      </w:r>
    </w:p>
    <w:p w14:paraId="1939C205"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(Foreign Key referencing Medicine.MedicineID) - </w:t>
      </w:r>
      <w:r w:rsidRPr="005D341C">
        <w:rPr>
          <w:rFonts w:ascii="Helvetica" w:eastAsiaTheme="minorEastAsia" w:hAnsi="Helvetica" w:cs="Times New Roman"/>
          <w:color w:val="000000"/>
          <w:sz w:val="24"/>
          <w:szCs w:val="24"/>
          <w:lang w:eastAsia="en-US"/>
        </w:rPr>
        <w:t>Quantity</w:t>
      </w:r>
      <w:r w:rsidRPr="005D341C">
        <w:rPr>
          <w:rFonts w:ascii="Times New Roman" w:eastAsiaTheme="minorEastAsia" w:hAnsi="Times New Roman" w:cs="Times New Roman"/>
          <w:color w:val="000000"/>
          <w:sz w:val="24"/>
          <w:szCs w:val="24"/>
          <w:lang w:eastAsia="en-US"/>
        </w:rPr>
        <w:t xml:space="preserve"> (INT) -</w:t>
      </w:r>
    </w:p>
    <w:p w14:paraId="57D4F53C"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Primary Key is composite (</w:t>
      </w:r>
      <w:r w:rsidRPr="005D341C">
        <w:rPr>
          <w:rFonts w:ascii="Helvetica" w:eastAsiaTheme="minorEastAsia" w:hAnsi="Helvetica" w:cs="Times New Roman"/>
          <w:color w:val="000000"/>
          <w:sz w:val="24"/>
          <w:szCs w:val="24"/>
          <w:lang w:eastAsia="en-US"/>
        </w:rPr>
        <w:t>TreatmentID</w:t>
      </w:r>
      <w:r w:rsidRPr="005D341C">
        <w:rPr>
          <w:rFonts w:ascii="Times New Roman" w:eastAsiaTheme="minorEastAsia" w:hAnsi="Times New Roman" w:cs="Times New Roman"/>
          <w:color w:val="000000"/>
          <w:sz w:val="24"/>
          <w:szCs w:val="24"/>
          <w:lang w:eastAsia="en-US"/>
        </w:rPr>
        <w:t xml:space="preserve">, </w:t>
      </w:r>
      <w:r w:rsidRPr="005D341C">
        <w:rPr>
          <w:rFonts w:ascii="Helvetica" w:eastAsiaTheme="minorEastAsia" w:hAnsi="Helvetica" w:cs="Times New Roman"/>
          <w:color w:val="000000"/>
          <w:sz w:val="24"/>
          <w:szCs w:val="24"/>
          <w:lang w:eastAsia="en-US"/>
        </w:rPr>
        <w:t>MedicineID</w:t>
      </w:r>
      <w:r w:rsidRPr="005D341C">
        <w:rPr>
          <w:rFonts w:ascii="Times New Roman" w:eastAsiaTheme="minorEastAsia" w:hAnsi="Times New Roman" w:cs="Times New Roman"/>
          <w:color w:val="000000"/>
          <w:sz w:val="24"/>
          <w:szCs w:val="24"/>
          <w:lang w:eastAsia="en-US"/>
        </w:rPr>
        <w:t>)</w:t>
      </w:r>
    </w:p>
    <w:p w14:paraId="1FD0DA36"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NewRomanPS-BoldMT" w:eastAsiaTheme="minorEastAsia" w:hAnsi="TimesNewRomanPS-BoldMT" w:cs="Times New Roman"/>
          <w:b/>
          <w:bCs/>
          <w:color w:val="000000"/>
          <w:sz w:val="24"/>
          <w:szCs w:val="24"/>
          <w:lang w:eastAsia="en-US"/>
        </w:rPr>
        <w:t>9. Payment Table</w:t>
      </w:r>
      <w:r w:rsidRPr="005D341C">
        <w:rPr>
          <w:rFonts w:ascii="Times New Roman" w:eastAsiaTheme="minorEastAsia" w:hAnsi="Times New Roman" w:cs="Times New Roman"/>
          <w:color w:val="000000"/>
          <w:sz w:val="24"/>
          <w:szCs w:val="24"/>
          <w:lang w:eastAsia="en-US"/>
        </w:rPr>
        <w:t xml:space="preserve"> - </w:t>
      </w:r>
      <w:r w:rsidRPr="005D341C">
        <w:rPr>
          <w:rFonts w:ascii="Helvetica" w:eastAsiaTheme="minorEastAsia" w:hAnsi="Helvetica" w:cs="Times New Roman"/>
          <w:color w:val="000000"/>
          <w:sz w:val="24"/>
          <w:szCs w:val="24"/>
          <w:lang w:eastAsia="en-US"/>
        </w:rPr>
        <w:t>PaymentID</w:t>
      </w:r>
      <w:r w:rsidRPr="005D341C">
        <w:rPr>
          <w:rFonts w:ascii="Times New Roman" w:eastAsiaTheme="minorEastAsia" w:hAnsi="Times New Roman" w:cs="Times New Roman"/>
          <w:color w:val="000000"/>
          <w:sz w:val="24"/>
          <w:szCs w:val="24"/>
          <w:lang w:eastAsia="en-US"/>
        </w:rPr>
        <w:t xml:space="preserve"> (Primary Key, INT) - </w:t>
      </w:r>
      <w:r w:rsidRPr="005D341C">
        <w:rPr>
          <w:rFonts w:ascii="Helvetica" w:eastAsiaTheme="minorEastAsia" w:hAnsi="Helvetica" w:cs="Times New Roman"/>
          <w:color w:val="000000"/>
          <w:sz w:val="24"/>
          <w:szCs w:val="24"/>
          <w:lang w:eastAsia="en-US"/>
        </w:rPr>
        <w:t>PatientID</w:t>
      </w:r>
    </w:p>
    <w:p w14:paraId="2A50142C"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(Foreign Key referencing Patient.PatientID) - </w:t>
      </w:r>
      <w:r w:rsidRPr="005D341C">
        <w:rPr>
          <w:rFonts w:ascii="Helvetica" w:eastAsiaTheme="minorEastAsia" w:hAnsi="Helvetica" w:cs="Times New Roman"/>
          <w:color w:val="000000"/>
          <w:sz w:val="24"/>
          <w:szCs w:val="24"/>
          <w:lang w:eastAsia="en-US"/>
        </w:rPr>
        <w:t>AppointmentID</w:t>
      </w:r>
    </w:p>
    <w:p w14:paraId="5D22AB8F"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(Foreign Key referencing Appointment.AppointmentID) - </w:t>
      </w:r>
      <w:r w:rsidRPr="005D341C">
        <w:rPr>
          <w:rFonts w:ascii="Helvetica" w:eastAsiaTheme="minorEastAsia" w:hAnsi="Helvetica" w:cs="Times New Roman"/>
          <w:color w:val="000000"/>
          <w:sz w:val="24"/>
          <w:szCs w:val="24"/>
          <w:lang w:eastAsia="en-US"/>
        </w:rPr>
        <w:t>Amount</w:t>
      </w:r>
    </w:p>
    <w:p w14:paraId="161C630B"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Times New Roman" w:eastAsiaTheme="minorEastAsia" w:hAnsi="Times New Roman" w:cs="Times New Roman"/>
          <w:color w:val="000000"/>
          <w:sz w:val="24"/>
          <w:szCs w:val="24"/>
          <w:lang w:eastAsia="en-US"/>
        </w:rPr>
        <w:t xml:space="preserve">(DECIMAL) - </w:t>
      </w:r>
      <w:r w:rsidRPr="005D341C">
        <w:rPr>
          <w:rFonts w:ascii="Helvetica" w:eastAsiaTheme="minorEastAsia" w:hAnsi="Helvetica" w:cs="Times New Roman"/>
          <w:color w:val="000000"/>
          <w:sz w:val="24"/>
          <w:szCs w:val="24"/>
          <w:lang w:eastAsia="en-US"/>
        </w:rPr>
        <w:t>PaymentDate</w:t>
      </w:r>
      <w:r w:rsidRPr="005D341C">
        <w:rPr>
          <w:rFonts w:ascii="Times New Roman" w:eastAsiaTheme="minorEastAsia" w:hAnsi="Times New Roman" w:cs="Times New Roman"/>
          <w:color w:val="000000"/>
          <w:sz w:val="24"/>
          <w:szCs w:val="24"/>
          <w:lang w:eastAsia="en-US"/>
        </w:rPr>
        <w:t xml:space="preserve"> (DATE) - </w:t>
      </w:r>
      <w:r w:rsidRPr="005D341C">
        <w:rPr>
          <w:rFonts w:ascii="Helvetica" w:eastAsiaTheme="minorEastAsia" w:hAnsi="Helvetica" w:cs="Times New Roman"/>
          <w:color w:val="000000"/>
          <w:sz w:val="24"/>
          <w:szCs w:val="24"/>
          <w:lang w:eastAsia="en-US"/>
        </w:rPr>
        <w:t>PaymentMethod</w:t>
      </w:r>
      <w:r w:rsidRPr="005D341C">
        <w:rPr>
          <w:rFonts w:ascii="Times New Roman" w:eastAsiaTheme="minorEastAsia" w:hAnsi="Times New Roman" w:cs="Times New Roman"/>
          <w:color w:val="000000"/>
          <w:sz w:val="24"/>
          <w:szCs w:val="24"/>
          <w:lang w:eastAsia="en-US"/>
        </w:rPr>
        <w:t xml:space="preserve"> (ENUM) -</w:t>
      </w:r>
    </w:p>
    <w:p w14:paraId="5A106B85" w14:textId="77777777" w:rsidR="00153A56" w:rsidRPr="005D341C" w:rsidRDefault="00153A56" w:rsidP="00153A56">
      <w:pPr>
        <w:spacing w:after="0" w:line="240" w:lineRule="auto"/>
        <w:rPr>
          <w:rFonts w:ascii="Times New Roman" w:eastAsiaTheme="minorEastAsia" w:hAnsi="Times New Roman" w:cs="Times New Roman"/>
          <w:color w:val="000000"/>
          <w:sz w:val="24"/>
          <w:szCs w:val="24"/>
          <w:lang w:eastAsia="en-US"/>
        </w:rPr>
      </w:pPr>
      <w:r w:rsidRPr="005D341C">
        <w:rPr>
          <w:rFonts w:ascii="Helvetica" w:eastAsiaTheme="minorEastAsia" w:hAnsi="Helvetica" w:cs="Times New Roman"/>
          <w:color w:val="000000"/>
          <w:sz w:val="24"/>
          <w:szCs w:val="24"/>
          <w:lang w:eastAsia="en-US"/>
        </w:rPr>
        <w:t>Status</w:t>
      </w:r>
      <w:r w:rsidRPr="005D341C">
        <w:rPr>
          <w:rFonts w:ascii="Times New Roman" w:eastAsiaTheme="minorEastAsia" w:hAnsi="Times New Roman" w:cs="Times New Roman"/>
          <w:color w:val="000000"/>
          <w:sz w:val="24"/>
          <w:szCs w:val="24"/>
          <w:lang w:eastAsia="en-US"/>
        </w:rPr>
        <w:t xml:space="preserve"> (ENUM)</w:t>
      </w:r>
    </w:p>
    <w:p w14:paraId="0B5F0F24" w14:textId="77777777" w:rsidR="002B7F86" w:rsidRPr="005D341C" w:rsidRDefault="002B7F86" w:rsidP="00CE5E7F">
      <w:pPr>
        <w:pStyle w:val="a"/>
        <w:numPr>
          <w:ilvl w:val="0"/>
          <w:numId w:val="0"/>
        </w:numPr>
        <w:ind w:left="576" w:hanging="288"/>
        <w:rPr>
          <w:rFonts w:ascii="Times New Roman" w:hAnsi="Times New Roman" w:cs="Times New Roman"/>
          <w:sz w:val="24"/>
          <w:szCs w:val="24"/>
        </w:rPr>
      </w:pPr>
    </w:p>
    <w:p w14:paraId="6D00FE95" w14:textId="77777777" w:rsidR="004E2FDF" w:rsidRDefault="004E2FDF" w:rsidP="00CE5E7F">
      <w:pPr>
        <w:pStyle w:val="a"/>
        <w:numPr>
          <w:ilvl w:val="0"/>
          <w:numId w:val="0"/>
        </w:numPr>
        <w:ind w:left="576" w:hanging="288"/>
        <w:rPr>
          <w:rFonts w:ascii="Times New Roman" w:hAnsi="Times New Roman" w:cs="Times New Roman"/>
          <w:sz w:val="24"/>
          <w:szCs w:val="24"/>
        </w:rPr>
      </w:pPr>
    </w:p>
    <w:p w14:paraId="052A6C04" w14:textId="77777777" w:rsidR="00590993" w:rsidRDefault="00590993" w:rsidP="00CE5E7F">
      <w:pPr>
        <w:pStyle w:val="a"/>
        <w:numPr>
          <w:ilvl w:val="0"/>
          <w:numId w:val="0"/>
        </w:numPr>
        <w:ind w:left="576" w:hanging="288"/>
        <w:rPr>
          <w:rFonts w:ascii="Times New Roman" w:hAnsi="Times New Roman" w:cs="Times New Roman"/>
          <w:sz w:val="24"/>
          <w:szCs w:val="24"/>
        </w:rPr>
      </w:pPr>
    </w:p>
    <w:p w14:paraId="0655FBD8" w14:textId="77777777" w:rsidR="004E2FDF" w:rsidRDefault="004E2FDF" w:rsidP="00CE5E7F">
      <w:pPr>
        <w:pStyle w:val="a"/>
        <w:numPr>
          <w:ilvl w:val="0"/>
          <w:numId w:val="0"/>
        </w:numPr>
        <w:ind w:left="576" w:hanging="288"/>
        <w:rPr>
          <w:rFonts w:ascii="Times New Roman" w:hAnsi="Times New Roman" w:cs="Times New Roman"/>
          <w:sz w:val="24"/>
          <w:szCs w:val="24"/>
        </w:rPr>
      </w:pPr>
    </w:p>
    <w:p w14:paraId="1DF53E17" w14:textId="77777777" w:rsidR="004E2FDF" w:rsidRPr="005D341C" w:rsidRDefault="004E2FDF" w:rsidP="004E2FDF">
      <w:pPr>
        <w:spacing w:after="0" w:line="240" w:lineRule="auto"/>
        <w:rPr>
          <w:rFonts w:ascii="Helvetica" w:eastAsiaTheme="minorEastAsia" w:hAnsi="Helvetica" w:cs="Times New Roman"/>
          <w:b/>
          <w:bCs/>
          <w:color w:val="FF0000"/>
          <w:sz w:val="30"/>
          <w:szCs w:val="30"/>
          <w:lang w:eastAsia="en-US"/>
        </w:rPr>
      </w:pPr>
      <w:r w:rsidRPr="005D341C">
        <w:rPr>
          <w:rFonts w:ascii="Helvetica" w:eastAsiaTheme="minorEastAsia" w:hAnsi="Helvetica" w:cs="Times New Roman"/>
          <w:b/>
          <w:bCs/>
          <w:color w:val="FF0000"/>
          <w:sz w:val="30"/>
          <w:szCs w:val="30"/>
          <w:lang w:eastAsia="en-US"/>
        </w:rPr>
        <w:lastRenderedPageBreak/>
        <w:t>1.3 Appropriate Relationships with Cardinality</w:t>
      </w:r>
    </w:p>
    <w:p w14:paraId="43A6A318" w14:textId="21B9FDB9" w:rsidR="004E2FDF" w:rsidRPr="00590993" w:rsidRDefault="004E2FDF" w:rsidP="00384443">
      <w:pPr>
        <w:spacing w:after="0" w:line="240" w:lineRule="auto"/>
        <w:rPr>
          <w:rFonts w:ascii="Helvetica" w:eastAsiaTheme="minorEastAsia" w:hAnsi="Helvetica" w:cs="Times New Roman"/>
          <w:color w:val="00B0F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Patient - Appointment: One-to-Many (1:N). A patient can have many</w:t>
      </w:r>
    </w:p>
    <w:p w14:paraId="6ACB9BFE"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appointments.</w:t>
      </w:r>
    </w:p>
    <w:p w14:paraId="202C5C08"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Doctor - Appointment: One-to-Many (1:N). A doctor can schedule</w:t>
      </w:r>
    </w:p>
    <w:p w14:paraId="60D36304"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many appointments.</w:t>
      </w:r>
    </w:p>
    <w:p w14:paraId="288A6E91"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Patient - Treatment: One-to-Many (1:N). A patient can receive many</w:t>
      </w:r>
    </w:p>
    <w:p w14:paraId="61C0698B"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treatments.</w:t>
      </w:r>
    </w:p>
    <w:p w14:paraId="2D9DF488"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Doctor - Treatment: One-to-Many (1:N). A doctor can provide many</w:t>
      </w:r>
    </w:p>
    <w:p w14:paraId="1FBAC2A0"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treatments.</w:t>
      </w:r>
    </w:p>
    <w:p w14:paraId="5AC936F6"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Treatment - Medicine: Many-to-Many (N:M). A treatment can</w:t>
      </w:r>
    </w:p>
    <w:p w14:paraId="744E561A"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prescribe many medicines, and a medicine can be prescribed in</w:t>
      </w:r>
    </w:p>
    <w:p w14:paraId="7C4A225F"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many treatments.</w:t>
      </w:r>
    </w:p>
    <w:p w14:paraId="43158B2D"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Patient - Payment: One-to-Many (1:N). A patient can make many</w:t>
      </w:r>
    </w:p>
    <w:p w14:paraId="2C891025"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payments.</w:t>
      </w:r>
    </w:p>
    <w:p w14:paraId="213D2A45"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Appointment - Payment: One-to-One (1:1). An appointment is</w:t>
      </w:r>
    </w:p>
    <w:p w14:paraId="4933D53A" w14:textId="1B60916F" w:rsidR="00590993" w:rsidRDefault="004E2FDF" w:rsidP="00590993">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related to one payment.</w:t>
      </w:r>
    </w:p>
    <w:p w14:paraId="39105467" w14:textId="77777777" w:rsidR="00590993" w:rsidRDefault="00590993" w:rsidP="004E2FDF">
      <w:pPr>
        <w:spacing w:after="0" w:line="240" w:lineRule="auto"/>
        <w:rPr>
          <w:rFonts w:ascii="Helvetica" w:eastAsiaTheme="minorEastAsia" w:hAnsi="Helvetica" w:cs="Times New Roman"/>
          <w:color w:val="000000"/>
          <w:sz w:val="28"/>
          <w:szCs w:val="28"/>
          <w:lang w:eastAsia="en-US"/>
        </w:rPr>
      </w:pPr>
    </w:p>
    <w:p w14:paraId="56B9C4D5" w14:textId="77777777" w:rsidR="00590993" w:rsidRPr="00590993" w:rsidRDefault="00590993" w:rsidP="004E2FDF">
      <w:pPr>
        <w:spacing w:after="0" w:line="240" w:lineRule="auto"/>
        <w:rPr>
          <w:rFonts w:ascii="Helvetica" w:eastAsiaTheme="minorEastAsia" w:hAnsi="Helvetica" w:cs="Times New Roman"/>
          <w:color w:val="000000"/>
          <w:sz w:val="28"/>
          <w:szCs w:val="28"/>
          <w:lang w:eastAsia="en-US"/>
        </w:rPr>
      </w:pPr>
    </w:p>
    <w:p w14:paraId="7582BC7A" w14:textId="77777777" w:rsidR="004E2FDF" w:rsidRPr="00590993" w:rsidRDefault="004E2FDF" w:rsidP="004E2FDF">
      <w:pPr>
        <w:spacing w:after="0" w:line="240" w:lineRule="auto"/>
        <w:rPr>
          <w:rFonts w:ascii="Helvetica" w:eastAsiaTheme="minorEastAsia" w:hAnsi="Helvetica" w:cs="Times New Roman"/>
          <w:b/>
          <w:bCs/>
          <w:color w:val="FF0000"/>
          <w:sz w:val="30"/>
          <w:szCs w:val="30"/>
          <w:lang w:eastAsia="en-US"/>
        </w:rPr>
      </w:pPr>
      <w:r w:rsidRPr="00590993">
        <w:rPr>
          <w:rFonts w:ascii="Helvetica" w:eastAsiaTheme="minorEastAsia" w:hAnsi="Helvetica" w:cs="Times New Roman"/>
          <w:b/>
          <w:bCs/>
          <w:color w:val="FF0000"/>
          <w:sz w:val="30"/>
          <w:szCs w:val="30"/>
          <w:lang w:eastAsia="en-US"/>
        </w:rPr>
        <w:t>1.4 Assumptions Made During Design</w:t>
      </w:r>
    </w:p>
    <w:p w14:paraId="33857833"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Every staff member is either a Doctor or a Nurse (Specialization).</w:t>
      </w:r>
    </w:p>
    <w:p w14:paraId="22611B50"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Each staff member and patient must have a unique phone number</w:t>
      </w:r>
    </w:p>
    <w:p w14:paraId="02619D4A"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and email address.</w:t>
      </w:r>
    </w:p>
    <w:p w14:paraId="75DBCF76"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Appointment status is restricted to ‘Scheduled’, ‘Completed’, or</w:t>
      </w:r>
    </w:p>
    <w:p w14:paraId="0CB2C8D3"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‘Cancelled’.</w:t>
      </w:r>
    </w:p>
    <w:p w14:paraId="41CF00B9"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w:t>
      </w:r>
      <w:r w:rsidRPr="00590993">
        <w:rPr>
          <w:rFonts w:ascii="Arial" w:eastAsiaTheme="minorEastAsia" w:hAnsi="Arial" w:cs="Arial"/>
          <w:color w:val="000000"/>
          <w:sz w:val="28"/>
          <w:szCs w:val="28"/>
          <w:lang w:eastAsia="en-US"/>
        </w:rPr>
        <w:t xml:space="preserve"> </w:t>
      </w:r>
      <w:r w:rsidRPr="00590993">
        <w:rPr>
          <w:rFonts w:ascii="Helvetica" w:eastAsiaTheme="minorEastAsia" w:hAnsi="Helvetica" w:cs="Times New Roman"/>
          <w:color w:val="000000"/>
          <w:sz w:val="28"/>
          <w:szCs w:val="28"/>
          <w:lang w:eastAsia="en-US"/>
        </w:rPr>
        <w:t>Payment method is restricted to ‘Cash’, ‘Credit Card’, or ‘Bank</w:t>
      </w:r>
    </w:p>
    <w:p w14:paraId="3D5B8A48" w14:textId="77777777" w:rsidR="004E2FDF" w:rsidRPr="00590993" w:rsidRDefault="004E2FDF" w:rsidP="004E2FDF">
      <w:pPr>
        <w:spacing w:after="0" w:line="240" w:lineRule="auto"/>
        <w:rPr>
          <w:rFonts w:ascii="Helvetica" w:eastAsiaTheme="minorEastAsia" w:hAnsi="Helvetica" w:cs="Times New Roman"/>
          <w:color w:val="000000"/>
          <w:sz w:val="28"/>
          <w:szCs w:val="28"/>
          <w:lang w:eastAsia="en-US"/>
        </w:rPr>
      </w:pPr>
      <w:r w:rsidRPr="00590993">
        <w:rPr>
          <w:rFonts w:ascii="Helvetica" w:eastAsiaTheme="minorEastAsia" w:hAnsi="Helvetica" w:cs="Times New Roman"/>
          <w:color w:val="000000"/>
          <w:sz w:val="28"/>
          <w:szCs w:val="28"/>
          <w:lang w:eastAsia="en-US"/>
        </w:rPr>
        <w:t>Transfer’.</w:t>
      </w:r>
    </w:p>
    <w:p w14:paraId="61EA8C7A" w14:textId="77777777" w:rsidR="004E2FDF" w:rsidRPr="00590993" w:rsidRDefault="004E2FDF" w:rsidP="00CE5E7F">
      <w:pPr>
        <w:pStyle w:val="a"/>
        <w:numPr>
          <w:ilvl w:val="0"/>
          <w:numId w:val="0"/>
        </w:numPr>
        <w:ind w:left="576" w:hanging="288"/>
        <w:rPr>
          <w:rFonts w:ascii="Times New Roman" w:hAnsi="Times New Roman" w:cs="Times New Roman"/>
          <w:sz w:val="28"/>
          <w:szCs w:val="28"/>
        </w:rPr>
      </w:pPr>
    </w:p>
    <w:p w14:paraId="6F1560E5" w14:textId="77777777" w:rsidR="001F7EA8" w:rsidRDefault="001F7EA8" w:rsidP="001F7EA8">
      <w:pPr>
        <w:pStyle w:val="1"/>
      </w:pPr>
      <w:r>
        <w:lastRenderedPageBreak/>
        <w:t>Task 2 – Database Implementation (6 Marks)</w:t>
      </w:r>
    </w:p>
    <w:p w14:paraId="2233130D" w14:textId="77777777" w:rsidR="001F7EA8" w:rsidRPr="005A70E2" w:rsidRDefault="001F7EA8" w:rsidP="001F7EA8">
      <w:pPr>
        <w:pStyle w:val="a"/>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Pr="006259D8" w:rsidRDefault="001F7EA8" w:rsidP="001F7EA8">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804445C" w14:textId="77777777" w:rsidR="00712C79" w:rsidRDefault="00712C79" w:rsidP="00712C79">
      <w:pPr>
        <w:pStyle w:val="1"/>
      </w:pPr>
      <w:r>
        <w:lastRenderedPageBreak/>
        <w:t>Task 3 – SQL Operations (6 Marks)</w:t>
      </w:r>
    </w:p>
    <w:p w14:paraId="2BBE79FE" w14:textId="7FA6DF4A" w:rsidR="00B2574F" w:rsidRPr="006259D8" w:rsidRDefault="001E25A5" w:rsidP="00B2574F">
      <w:pPr>
        <w:pStyle w:val="a"/>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625F7032" w14:textId="2DCA0CEF" w:rsidR="006259D8" w:rsidRPr="006259D8" w:rsidRDefault="0090421C" w:rsidP="006259D8">
      <w:pPr>
        <w:pStyle w:val="1"/>
      </w:pPr>
      <w:r>
        <w:lastRenderedPageBreak/>
        <w:t xml:space="preserve">Task 4 – </w:t>
      </w:r>
      <w:r w:rsidR="001E25A5">
        <w:t>Reflection</w:t>
      </w:r>
      <w:r>
        <w:t xml:space="preserve"> (2 Marks)</w:t>
      </w:r>
    </w:p>
    <w:p w14:paraId="65315D8D" w14:textId="77777777" w:rsidR="006259D8" w:rsidRDefault="006259D8" w:rsidP="006259D8">
      <w:pPr>
        <w:pStyle w:val="a"/>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a"/>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a"/>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a"/>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a"/>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a"/>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a"/>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6259D8">
      <w:pPr>
        <w:pStyle w:val="a"/>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(.sql)</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Google Colab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16"/>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E14672" w14:textId="77777777" w:rsidR="004E337F" w:rsidRDefault="004E337F">
      <w:pPr>
        <w:spacing w:after="0" w:line="240" w:lineRule="auto"/>
      </w:pPr>
      <w:r>
        <w:separator/>
      </w:r>
    </w:p>
    <w:p w14:paraId="445834F1" w14:textId="77777777" w:rsidR="004E337F" w:rsidRDefault="004E337F"/>
    <w:p w14:paraId="06F3DDDE" w14:textId="77777777" w:rsidR="004E337F" w:rsidRDefault="004E337F"/>
  </w:endnote>
  <w:endnote w:type="continuationSeparator" w:id="0">
    <w:p w14:paraId="2EF448C8" w14:textId="77777777" w:rsidR="004E337F" w:rsidRDefault="004E337F">
      <w:pPr>
        <w:spacing w:after="0" w:line="240" w:lineRule="auto"/>
      </w:pPr>
      <w:r>
        <w:continuationSeparator/>
      </w:r>
    </w:p>
    <w:p w14:paraId="6C98FB3E" w14:textId="77777777" w:rsidR="004E337F" w:rsidRDefault="004E337F"/>
    <w:p w14:paraId="43EB6A84" w14:textId="77777777" w:rsidR="004E337F" w:rsidRDefault="004E33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NewRomanPS-BoldMT">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C803B0" w14:textId="7909AC00" w:rsidR="00010DAA" w:rsidRDefault="00010DAA">
    <w:pPr>
      <w:pStyle w:val="a5"/>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&#13;&#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33F840" w14:textId="44D94A18" w:rsidR="00010DAA" w:rsidRDefault="00010DAA">
    <w:pPr>
      <w:pStyle w:val="a5"/>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&#13;&#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ADCB09" w14:textId="729C1F55" w:rsidR="00010DAA" w:rsidRDefault="00010DAA">
    <w:pPr>
      <w:pStyle w:val="a5"/>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&#13;&#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8A7A46" w14:textId="77777777" w:rsidR="004E337F" w:rsidRDefault="004E337F">
      <w:pPr>
        <w:spacing w:after="0" w:line="240" w:lineRule="auto"/>
      </w:pPr>
      <w:r>
        <w:separator/>
      </w:r>
    </w:p>
    <w:p w14:paraId="3181AD17" w14:textId="77777777" w:rsidR="004E337F" w:rsidRDefault="004E337F"/>
    <w:p w14:paraId="56DA2724" w14:textId="77777777" w:rsidR="004E337F" w:rsidRDefault="004E337F"/>
  </w:footnote>
  <w:footnote w:type="continuationSeparator" w:id="0">
    <w:p w14:paraId="02066C4B" w14:textId="77777777" w:rsidR="004E337F" w:rsidRDefault="004E337F">
      <w:pPr>
        <w:spacing w:after="0" w:line="240" w:lineRule="auto"/>
      </w:pPr>
      <w:r>
        <w:continuationSeparator/>
      </w:r>
    </w:p>
    <w:p w14:paraId="4B752AD9" w14:textId="77777777" w:rsidR="004E337F" w:rsidRDefault="004E337F"/>
    <w:p w14:paraId="68F9AA1D" w14:textId="77777777" w:rsidR="004E337F" w:rsidRDefault="004E33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0C193FBA"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590993">
            <w:rPr>
              <w:rFonts w:hint="cs"/>
              <w:b w:val="0"/>
              <w:bCs w:val="0"/>
              <w:noProof/>
              <w:rtl/>
            </w:rPr>
            <w:instrText xml:space="preserve">خطأ! استخدم علامة التبويب "الصفحة الرئيسية" لتطبيق </w:instrText>
          </w:r>
          <w:r w:rsidR="00590993">
            <w:rPr>
              <w:rFonts w:hint="cs"/>
              <w:b w:val="0"/>
              <w:bCs w:val="0"/>
              <w:noProof/>
            </w:rPr>
            <w:instrText>Heading 1</w:instrText>
          </w:r>
          <w:r w:rsidR="00590993">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590993">
            <w:rPr>
              <w:rFonts w:hint="cs"/>
              <w:b w:val="0"/>
              <w:bCs w:val="0"/>
              <w:noProof/>
              <w:rtl/>
            </w:rPr>
            <w:instrText xml:space="preserve">خطأ! استخدم علامة التبويب "الصفحة الرئيسية" لتطبيق </w:instrText>
          </w:r>
          <w:r w:rsidR="00590993">
            <w:rPr>
              <w:rFonts w:hint="cs"/>
              <w:b w:val="0"/>
              <w:bCs w:val="0"/>
              <w:noProof/>
            </w:rPr>
            <w:instrText>Heading 1</w:instrText>
          </w:r>
          <w:r w:rsidR="00590993">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590993">
            <w:rPr>
              <w:rFonts w:hint="cs"/>
              <w:b w:val="0"/>
              <w:bCs w:val="0"/>
              <w:noProof/>
              <w:rtl/>
            </w:rPr>
            <w:t xml:space="preserve">خطأ! استخدم علامة التبويب "الصفحة الرئيسية" لتطبيق </w:t>
          </w:r>
          <w:r w:rsidR="00590993">
            <w:rPr>
              <w:rFonts w:hint="cs"/>
              <w:b w:val="0"/>
              <w:bCs w:val="0"/>
              <w:noProof/>
            </w:rPr>
            <w:t>Heading 1</w:t>
          </w:r>
          <w:r w:rsidR="00590993">
            <w:rPr>
              <w:rFonts w:hint="cs"/>
              <w:b w:val="0"/>
              <w:bCs w:val="0"/>
              <w:noProof/>
              <w:rtl/>
            </w:rPr>
            <w:t xml:space="preserve"> على النص الذي ترغب في أن يظهر هنا.</w:t>
          </w:r>
          <w:r w:rsidR="00590993">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19"/>
  </w:num>
  <w:num w:numId="9" w16cid:durableId="1862353387">
    <w:abstractNumId w:val="1"/>
  </w:num>
  <w:num w:numId="10" w16cid:durableId="583271442">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7"/>
  </w:num>
  <w:num w:numId="13" w16cid:durableId="1700812942">
    <w:abstractNumId w:val="16"/>
  </w:num>
  <w:num w:numId="14" w16cid:durableId="1608192642">
    <w:abstractNumId w:val="21"/>
  </w:num>
  <w:num w:numId="15" w16cid:durableId="114762884">
    <w:abstractNumId w:val="7"/>
  </w:num>
  <w:num w:numId="16" w16cid:durableId="1418284132">
    <w:abstractNumId w:val="18"/>
  </w:num>
  <w:num w:numId="17" w16cid:durableId="70466096">
    <w:abstractNumId w:val="3"/>
  </w:num>
  <w:num w:numId="18" w16cid:durableId="1220020782">
    <w:abstractNumId w:val="4"/>
  </w:num>
  <w:num w:numId="19" w16cid:durableId="1183976187">
    <w:abstractNumId w:val="8"/>
  </w:num>
  <w:num w:numId="20" w16cid:durableId="1865823307">
    <w:abstractNumId w:val="15"/>
  </w:num>
  <w:num w:numId="21" w16cid:durableId="2074043917">
    <w:abstractNumId w:val="14"/>
  </w:num>
  <w:num w:numId="22" w16cid:durableId="1745374221">
    <w:abstractNumId w:val="11"/>
  </w:num>
  <w:num w:numId="23" w16cid:durableId="112403004">
    <w:abstractNumId w:val="13"/>
  </w:num>
  <w:num w:numId="24" w16cid:durableId="207844976">
    <w:abstractNumId w:val="0"/>
  </w:num>
  <w:num w:numId="25" w16cid:durableId="856623875">
    <w:abstractNumId w:val="5"/>
  </w:num>
  <w:num w:numId="26" w16cid:durableId="1307121231">
    <w:abstractNumId w:val="9"/>
  </w:num>
  <w:num w:numId="27" w16cid:durableId="209796941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40D2A"/>
    <w:rsid w:val="00043DCB"/>
    <w:rsid w:val="00047D74"/>
    <w:rsid w:val="000530C6"/>
    <w:rsid w:val="00061B9E"/>
    <w:rsid w:val="00061F18"/>
    <w:rsid w:val="00062252"/>
    <w:rsid w:val="00063E7E"/>
    <w:rsid w:val="00082E66"/>
    <w:rsid w:val="000C2281"/>
    <w:rsid w:val="000D13C0"/>
    <w:rsid w:val="000D22A0"/>
    <w:rsid w:val="000D4C6B"/>
    <w:rsid w:val="000D70D7"/>
    <w:rsid w:val="000E3EF6"/>
    <w:rsid w:val="000F1E1C"/>
    <w:rsid w:val="000F7A23"/>
    <w:rsid w:val="001119EC"/>
    <w:rsid w:val="00113C4E"/>
    <w:rsid w:val="001161BC"/>
    <w:rsid w:val="0014742D"/>
    <w:rsid w:val="001508E3"/>
    <w:rsid w:val="00153A56"/>
    <w:rsid w:val="00153B1C"/>
    <w:rsid w:val="001779AF"/>
    <w:rsid w:val="00193FF5"/>
    <w:rsid w:val="001A62B8"/>
    <w:rsid w:val="001B1FCA"/>
    <w:rsid w:val="001B58DE"/>
    <w:rsid w:val="001B5A21"/>
    <w:rsid w:val="001B698D"/>
    <w:rsid w:val="001C53C3"/>
    <w:rsid w:val="001D6CE2"/>
    <w:rsid w:val="001E25A5"/>
    <w:rsid w:val="001E4890"/>
    <w:rsid w:val="001F7EA8"/>
    <w:rsid w:val="00206680"/>
    <w:rsid w:val="002464F7"/>
    <w:rsid w:val="00251D1B"/>
    <w:rsid w:val="00264182"/>
    <w:rsid w:val="00266E40"/>
    <w:rsid w:val="00270EA4"/>
    <w:rsid w:val="0027269F"/>
    <w:rsid w:val="0029322C"/>
    <w:rsid w:val="002B7A24"/>
    <w:rsid w:val="002B7F86"/>
    <w:rsid w:val="002D3CAE"/>
    <w:rsid w:val="002D62C8"/>
    <w:rsid w:val="002F39D9"/>
    <w:rsid w:val="002F7314"/>
    <w:rsid w:val="003077D5"/>
    <w:rsid w:val="003146CB"/>
    <w:rsid w:val="003218B3"/>
    <w:rsid w:val="00341020"/>
    <w:rsid w:val="003453DB"/>
    <w:rsid w:val="00353412"/>
    <w:rsid w:val="00355819"/>
    <w:rsid w:val="003562F8"/>
    <w:rsid w:val="00384443"/>
    <w:rsid w:val="003A43BE"/>
    <w:rsid w:val="003A7184"/>
    <w:rsid w:val="003C0ABB"/>
    <w:rsid w:val="003C4083"/>
    <w:rsid w:val="003E7B65"/>
    <w:rsid w:val="00402BFC"/>
    <w:rsid w:val="00407799"/>
    <w:rsid w:val="0041034E"/>
    <w:rsid w:val="00417272"/>
    <w:rsid w:val="00434884"/>
    <w:rsid w:val="00441B70"/>
    <w:rsid w:val="004453CC"/>
    <w:rsid w:val="00462A92"/>
    <w:rsid w:val="00481427"/>
    <w:rsid w:val="004840C2"/>
    <w:rsid w:val="00491C52"/>
    <w:rsid w:val="004940F1"/>
    <w:rsid w:val="00496101"/>
    <w:rsid w:val="004B0052"/>
    <w:rsid w:val="004B282F"/>
    <w:rsid w:val="004B6601"/>
    <w:rsid w:val="004B7324"/>
    <w:rsid w:val="004C0829"/>
    <w:rsid w:val="004C58F7"/>
    <w:rsid w:val="004D2E64"/>
    <w:rsid w:val="004E2FDF"/>
    <w:rsid w:val="004E337F"/>
    <w:rsid w:val="004F183C"/>
    <w:rsid w:val="004F4429"/>
    <w:rsid w:val="005035D0"/>
    <w:rsid w:val="00504F7D"/>
    <w:rsid w:val="00517329"/>
    <w:rsid w:val="0054101A"/>
    <w:rsid w:val="00542A84"/>
    <w:rsid w:val="005633D4"/>
    <w:rsid w:val="00572F7E"/>
    <w:rsid w:val="0057562B"/>
    <w:rsid w:val="0058689F"/>
    <w:rsid w:val="00590993"/>
    <w:rsid w:val="00590BEB"/>
    <w:rsid w:val="005A70E2"/>
    <w:rsid w:val="005B301B"/>
    <w:rsid w:val="005C1EFF"/>
    <w:rsid w:val="005C3A69"/>
    <w:rsid w:val="005D341C"/>
    <w:rsid w:val="005D7B9B"/>
    <w:rsid w:val="005E7975"/>
    <w:rsid w:val="00620162"/>
    <w:rsid w:val="006259D8"/>
    <w:rsid w:val="006301F4"/>
    <w:rsid w:val="006307AE"/>
    <w:rsid w:val="00641C33"/>
    <w:rsid w:val="00645A01"/>
    <w:rsid w:val="00653ABD"/>
    <w:rsid w:val="0065553F"/>
    <w:rsid w:val="00666735"/>
    <w:rsid w:val="00670A30"/>
    <w:rsid w:val="00675688"/>
    <w:rsid w:val="00680AB6"/>
    <w:rsid w:val="006A22F6"/>
    <w:rsid w:val="006A53B2"/>
    <w:rsid w:val="006B1A84"/>
    <w:rsid w:val="006B390A"/>
    <w:rsid w:val="006B3DD4"/>
    <w:rsid w:val="006C007A"/>
    <w:rsid w:val="006C154C"/>
    <w:rsid w:val="006C2975"/>
    <w:rsid w:val="006C507D"/>
    <w:rsid w:val="006C6337"/>
    <w:rsid w:val="006D4BB0"/>
    <w:rsid w:val="006D608E"/>
    <w:rsid w:val="006E459F"/>
    <w:rsid w:val="006E62B7"/>
    <w:rsid w:val="006E6989"/>
    <w:rsid w:val="006F0336"/>
    <w:rsid w:val="006F45E6"/>
    <w:rsid w:val="00712C79"/>
    <w:rsid w:val="0071712B"/>
    <w:rsid w:val="00742E4A"/>
    <w:rsid w:val="0074611C"/>
    <w:rsid w:val="00750B31"/>
    <w:rsid w:val="00753604"/>
    <w:rsid w:val="007564BA"/>
    <w:rsid w:val="007645EF"/>
    <w:rsid w:val="00766492"/>
    <w:rsid w:val="0077027A"/>
    <w:rsid w:val="0078247D"/>
    <w:rsid w:val="00791F9A"/>
    <w:rsid w:val="007A7991"/>
    <w:rsid w:val="007B0981"/>
    <w:rsid w:val="007D119F"/>
    <w:rsid w:val="007D5C07"/>
    <w:rsid w:val="007E0076"/>
    <w:rsid w:val="007E0D01"/>
    <w:rsid w:val="007E2442"/>
    <w:rsid w:val="007E33D4"/>
    <w:rsid w:val="007E5A4F"/>
    <w:rsid w:val="007F7DC6"/>
    <w:rsid w:val="00822BAC"/>
    <w:rsid w:val="00825022"/>
    <w:rsid w:val="00826590"/>
    <w:rsid w:val="008376A9"/>
    <w:rsid w:val="008429CF"/>
    <w:rsid w:val="00850687"/>
    <w:rsid w:val="00850F01"/>
    <w:rsid w:val="00852E5F"/>
    <w:rsid w:val="0086574D"/>
    <w:rsid w:val="0087050C"/>
    <w:rsid w:val="00871BBE"/>
    <w:rsid w:val="00880725"/>
    <w:rsid w:val="00886113"/>
    <w:rsid w:val="00886CC4"/>
    <w:rsid w:val="008870EF"/>
    <w:rsid w:val="0089390E"/>
    <w:rsid w:val="008A764E"/>
    <w:rsid w:val="008C5184"/>
    <w:rsid w:val="008C6FF5"/>
    <w:rsid w:val="008D6493"/>
    <w:rsid w:val="008F1BD3"/>
    <w:rsid w:val="008F4F46"/>
    <w:rsid w:val="008F5C26"/>
    <w:rsid w:val="0090421C"/>
    <w:rsid w:val="0090782B"/>
    <w:rsid w:val="009113CE"/>
    <w:rsid w:val="0091667D"/>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35C20"/>
    <w:rsid w:val="00A424A0"/>
    <w:rsid w:val="00A442D9"/>
    <w:rsid w:val="00A44BBB"/>
    <w:rsid w:val="00A779D4"/>
    <w:rsid w:val="00A829EA"/>
    <w:rsid w:val="00AA03C6"/>
    <w:rsid w:val="00AB1146"/>
    <w:rsid w:val="00AB18E2"/>
    <w:rsid w:val="00AC4254"/>
    <w:rsid w:val="00AC55E9"/>
    <w:rsid w:val="00AD41C2"/>
    <w:rsid w:val="00AD6AEF"/>
    <w:rsid w:val="00AF02D8"/>
    <w:rsid w:val="00AF03ED"/>
    <w:rsid w:val="00B01A63"/>
    <w:rsid w:val="00B0260E"/>
    <w:rsid w:val="00B22A91"/>
    <w:rsid w:val="00B2574F"/>
    <w:rsid w:val="00B31E3A"/>
    <w:rsid w:val="00B32045"/>
    <w:rsid w:val="00B418FA"/>
    <w:rsid w:val="00B4784E"/>
    <w:rsid w:val="00B916D5"/>
    <w:rsid w:val="00B92803"/>
    <w:rsid w:val="00B92CC5"/>
    <w:rsid w:val="00BA7874"/>
    <w:rsid w:val="00BE1F25"/>
    <w:rsid w:val="00BE498F"/>
    <w:rsid w:val="00BF275B"/>
    <w:rsid w:val="00C00EF6"/>
    <w:rsid w:val="00C07525"/>
    <w:rsid w:val="00C12609"/>
    <w:rsid w:val="00C160F8"/>
    <w:rsid w:val="00C27B90"/>
    <w:rsid w:val="00C36C1D"/>
    <w:rsid w:val="00C526CA"/>
    <w:rsid w:val="00C574A4"/>
    <w:rsid w:val="00C70D4A"/>
    <w:rsid w:val="00C83F40"/>
    <w:rsid w:val="00CA23E5"/>
    <w:rsid w:val="00CA6823"/>
    <w:rsid w:val="00CD1733"/>
    <w:rsid w:val="00CD4929"/>
    <w:rsid w:val="00CE5E7F"/>
    <w:rsid w:val="00D15219"/>
    <w:rsid w:val="00D15F75"/>
    <w:rsid w:val="00D21851"/>
    <w:rsid w:val="00D27897"/>
    <w:rsid w:val="00D40038"/>
    <w:rsid w:val="00D46045"/>
    <w:rsid w:val="00D517A4"/>
    <w:rsid w:val="00D53185"/>
    <w:rsid w:val="00D568E3"/>
    <w:rsid w:val="00D670CC"/>
    <w:rsid w:val="00D707B8"/>
    <w:rsid w:val="00D9328B"/>
    <w:rsid w:val="00D93E49"/>
    <w:rsid w:val="00DA3CCA"/>
    <w:rsid w:val="00DA50D1"/>
    <w:rsid w:val="00DA7A66"/>
    <w:rsid w:val="00DD12F8"/>
    <w:rsid w:val="00DE230E"/>
    <w:rsid w:val="00DE53E3"/>
    <w:rsid w:val="00DF1B43"/>
    <w:rsid w:val="00DF2E1E"/>
    <w:rsid w:val="00DF317D"/>
    <w:rsid w:val="00DF617B"/>
    <w:rsid w:val="00DF7D58"/>
    <w:rsid w:val="00E022E6"/>
    <w:rsid w:val="00E0235E"/>
    <w:rsid w:val="00E04D79"/>
    <w:rsid w:val="00E15976"/>
    <w:rsid w:val="00E17159"/>
    <w:rsid w:val="00E27330"/>
    <w:rsid w:val="00E4549E"/>
    <w:rsid w:val="00E45BB2"/>
    <w:rsid w:val="00E51CCE"/>
    <w:rsid w:val="00E548AF"/>
    <w:rsid w:val="00E56E61"/>
    <w:rsid w:val="00E70589"/>
    <w:rsid w:val="00E70F80"/>
    <w:rsid w:val="00E7232E"/>
    <w:rsid w:val="00E8497B"/>
    <w:rsid w:val="00E8588F"/>
    <w:rsid w:val="00EA3331"/>
    <w:rsid w:val="00EC2668"/>
    <w:rsid w:val="00ED1514"/>
    <w:rsid w:val="00ED33A6"/>
    <w:rsid w:val="00EF3774"/>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 w:val="00FF2FE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07799"/>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99"/>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paragraph" w:styleId="af6">
    <w:name w:val="Normal (Web)"/>
    <w:basedOn w:val="a1"/>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a2"/>
    <w:uiPriority w:val="99"/>
    <w:semiHidden/>
    <w:unhideWhenUsed/>
    <w:rsid w:val="004B0052"/>
    <w:rPr>
      <w:rFonts w:ascii="Courier New" w:eastAsia="Times New Roman" w:hAnsi="Courier New" w:cs="Courier New"/>
      <w:sz w:val="20"/>
      <w:szCs w:val="20"/>
    </w:rPr>
  </w:style>
  <w:style w:type="character" w:customStyle="1" w:styleId="8">
    <w:name w:val="ͼ8"/>
    <w:basedOn w:val="a2"/>
    <w:rsid w:val="00A442D9"/>
  </w:style>
  <w:style w:type="character" w:customStyle="1" w:styleId="b">
    <w:name w:val="ͼb"/>
    <w:basedOn w:val="a2"/>
    <w:rsid w:val="00A442D9"/>
  </w:style>
  <w:style w:type="paragraph" w:customStyle="1" w:styleId="font-claude-response-body">
    <w:name w:val="font-claude-response-body"/>
    <w:basedOn w:val="a1"/>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p1">
    <w:name w:val="p1"/>
    <w:basedOn w:val="a1"/>
    <w:rsid w:val="0071712B"/>
    <w:pPr>
      <w:spacing w:after="0" w:line="240" w:lineRule="auto"/>
    </w:pPr>
    <w:rPr>
      <w:rFonts w:ascii="Helvetica" w:eastAsiaTheme="minorEastAsia" w:hAnsi="Helvetica" w:cs="Times New Roman"/>
      <w:color w:val="FF0000"/>
      <w:sz w:val="23"/>
      <w:szCs w:val="23"/>
      <w:lang w:eastAsia="en-US"/>
    </w:rPr>
  </w:style>
  <w:style w:type="paragraph" w:customStyle="1" w:styleId="p2">
    <w:name w:val="p2"/>
    <w:basedOn w:val="a1"/>
    <w:rsid w:val="0071712B"/>
    <w:pPr>
      <w:spacing w:after="0" w:line="240" w:lineRule="auto"/>
    </w:pPr>
    <w:rPr>
      <w:rFonts w:ascii="Helvetica" w:eastAsiaTheme="minorEastAsia" w:hAnsi="Helvetica" w:cs="Times New Roman"/>
      <w:color w:val="00B0F0"/>
      <w:sz w:val="23"/>
      <w:szCs w:val="23"/>
      <w:lang w:eastAsia="en-US"/>
    </w:rPr>
  </w:style>
  <w:style w:type="paragraph" w:customStyle="1" w:styleId="p3">
    <w:name w:val="p3"/>
    <w:basedOn w:val="a1"/>
    <w:rsid w:val="0071712B"/>
    <w:pPr>
      <w:spacing w:after="0" w:line="240" w:lineRule="auto"/>
    </w:pPr>
    <w:rPr>
      <w:rFonts w:ascii="Times New Roman" w:eastAsiaTheme="minorEastAsia" w:hAnsi="Times New Roman" w:cs="Times New Roman"/>
      <w:color w:val="000000"/>
      <w:lang w:eastAsia="en-US"/>
    </w:rPr>
  </w:style>
  <w:style w:type="character" w:customStyle="1" w:styleId="s1">
    <w:name w:val="s1"/>
    <w:basedOn w:val="a2"/>
    <w:rsid w:val="0071712B"/>
    <w:rPr>
      <w:rFonts w:ascii="Helvetica" w:hAnsi="Helvetica" w:hint="default"/>
      <w:b w:val="0"/>
      <w:bCs w:val="0"/>
      <w:i w:val="0"/>
      <w:iCs w:val="0"/>
      <w:sz w:val="23"/>
      <w:szCs w:val="23"/>
    </w:rPr>
  </w:style>
  <w:style w:type="character" w:customStyle="1" w:styleId="s2">
    <w:name w:val="s2"/>
    <w:basedOn w:val="a2"/>
    <w:rsid w:val="0071712B"/>
    <w:rPr>
      <w:rFonts w:ascii="Times New Roman" w:hAnsi="Times New Roman" w:cs="Times New Roman" w:hint="default"/>
      <w:b w:val="0"/>
      <w:bCs w:val="0"/>
      <w:i w:val="0"/>
      <w:iCs w:val="0"/>
      <w:sz w:val="20"/>
      <w:szCs w:val="20"/>
    </w:rPr>
  </w:style>
  <w:style w:type="paragraph" w:customStyle="1" w:styleId="p4">
    <w:name w:val="p4"/>
    <w:basedOn w:val="a1"/>
    <w:rsid w:val="00153A56"/>
    <w:pPr>
      <w:spacing w:after="0" w:line="240" w:lineRule="auto"/>
    </w:pPr>
    <w:rPr>
      <w:rFonts w:ascii="Times New Roman" w:eastAsiaTheme="minorEastAsia" w:hAnsi="Times New Roman" w:cs="Times New Roman"/>
      <w:color w:val="000000"/>
      <w:lang w:eastAsia="en-US"/>
    </w:rPr>
  </w:style>
  <w:style w:type="character" w:customStyle="1" w:styleId="s3">
    <w:name w:val="s3"/>
    <w:basedOn w:val="a2"/>
    <w:rsid w:val="00153A56"/>
    <w:rPr>
      <w:rFonts w:ascii="Helvetica" w:hAnsi="Helvetica" w:hint="default"/>
      <w:b w:val="0"/>
      <w:bCs w:val="0"/>
      <w:i w:val="0"/>
      <w:iCs w:val="0"/>
      <w:sz w:val="20"/>
      <w:szCs w:val="20"/>
    </w:rPr>
  </w:style>
  <w:style w:type="character" w:customStyle="1" w:styleId="s4">
    <w:name w:val="s4"/>
    <w:basedOn w:val="a2"/>
    <w:rsid w:val="00153A56"/>
    <w:rPr>
      <w:rFonts w:ascii="TimesNewRomanPS-BoldMT" w:hAnsi="TimesNewRomanPS-BoldMT" w:hint="default"/>
      <w:b/>
      <w:bCs/>
      <w:i w:val="0"/>
      <w:iCs w:val="0"/>
      <w:sz w:val="20"/>
      <w:szCs w:val="20"/>
    </w:rPr>
  </w:style>
  <w:style w:type="character" w:customStyle="1" w:styleId="s5">
    <w:name w:val="s5"/>
    <w:basedOn w:val="a2"/>
    <w:rsid w:val="00153A56"/>
    <w:rPr>
      <w:rFonts w:ascii="Times New Roman" w:hAnsi="Times New Roman" w:cs="Times New Roman" w:hint="default"/>
      <w:b w:val="0"/>
      <w:bCs w:val="0"/>
      <w:i w:val="0"/>
      <w:iCs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NewRomanPS-BoldMT">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1761024527">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571B"/>
    <w:rsid w:val="00125B68"/>
    <w:rsid w:val="001876E6"/>
    <w:rsid w:val="001A632E"/>
    <w:rsid w:val="002A69BE"/>
    <w:rsid w:val="00324ACF"/>
    <w:rsid w:val="00351A43"/>
    <w:rsid w:val="004A7EE6"/>
    <w:rsid w:val="004E5C8C"/>
    <w:rsid w:val="005443A0"/>
    <w:rsid w:val="00552B73"/>
    <w:rsid w:val="005674E7"/>
    <w:rsid w:val="0057562B"/>
    <w:rsid w:val="005C175D"/>
    <w:rsid w:val="005E024E"/>
    <w:rsid w:val="005E6AEF"/>
    <w:rsid w:val="006400C0"/>
    <w:rsid w:val="00660EF5"/>
    <w:rsid w:val="00695677"/>
    <w:rsid w:val="006D7F43"/>
    <w:rsid w:val="006E2B58"/>
    <w:rsid w:val="008A4AE7"/>
    <w:rsid w:val="00900C2A"/>
    <w:rsid w:val="00902777"/>
    <w:rsid w:val="0091667D"/>
    <w:rsid w:val="00977680"/>
    <w:rsid w:val="009955B4"/>
    <w:rsid w:val="009A2761"/>
    <w:rsid w:val="00A53609"/>
    <w:rsid w:val="00A90B6D"/>
    <w:rsid w:val="00AC3A9C"/>
    <w:rsid w:val="00AC55E9"/>
    <w:rsid w:val="00AD54E3"/>
    <w:rsid w:val="00B1289C"/>
    <w:rsid w:val="00B4602D"/>
    <w:rsid w:val="00BF275B"/>
    <w:rsid w:val="00C131DE"/>
    <w:rsid w:val="00C346F5"/>
    <w:rsid w:val="00C40158"/>
    <w:rsid w:val="00C77297"/>
    <w:rsid w:val="00CC6F9F"/>
    <w:rsid w:val="00CE38B6"/>
    <w:rsid w:val="00D248BA"/>
    <w:rsid w:val="00D40038"/>
    <w:rsid w:val="00D56FB7"/>
    <w:rsid w:val="00D57C07"/>
    <w:rsid w:val="00D93E49"/>
    <w:rsid w:val="00DC401B"/>
    <w:rsid w:val="00E27330"/>
    <w:rsid w:val="00E552F8"/>
    <w:rsid w:val="00E70F80"/>
    <w:rsid w:val="00E9596B"/>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Annual%20report%20(Red%20and%20Black%20design).dotx</Template>
  <TotalTime>0</TotalTime>
  <Pages>10</Pages>
  <Words>1203</Words>
  <Characters>7302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BUSHRA ABDULLAH M. ALSHAYEB</cp:lastModifiedBy>
  <cp:revision>2</cp:revision>
  <cp:lastPrinted>2022-02-16T16:04:00Z</cp:lastPrinted>
  <dcterms:created xsi:type="dcterms:W3CDTF">2026-08-10T14:59:00Z</dcterms:created>
  <dcterms:modified xsi:type="dcterms:W3CDTF">2026-08-10T14:59:00Z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